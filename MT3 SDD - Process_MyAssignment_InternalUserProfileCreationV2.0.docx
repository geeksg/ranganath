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477660" w:displacedByCustomXml="next"/>
    <w:bookmarkEnd w:id="0" w:displacedByCustomXml="next"/>
    <w:sdt>
      <w:sdtPr>
        <w:alias w:val="Year"/>
        <w:tag w:val=""/>
        <w:id w:val="-785116381"/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yyyy"/>
          <w:lid w:val="en-US"/>
          <w:storeMappedDataAs w:val="dateTime"/>
          <w:calendar w:val="gregorian"/>
        </w:date>
      </w:sdtPr>
      <w:sdtContent>
        <w:p w14:paraId="0389FC13" w14:textId="77777777" w:rsidR="005D4918" w:rsidRPr="005D4918" w:rsidRDefault="00664808" w:rsidP="00DE6F93">
          <w:pPr>
            <w:pStyle w:val="BodyText1"/>
            <w:rPr>
              <w:rFonts w:eastAsiaTheme="minorHAnsi"/>
            </w:rPr>
          </w:pPr>
          <w:r>
            <w:t>2019</w:t>
          </w:r>
        </w:p>
      </w:sdtContent>
    </w:sdt>
    <w:p w14:paraId="5F981E25" w14:textId="77777777" w:rsidR="00ED4F71" w:rsidRDefault="00ED4F71" w:rsidP="00DD2875">
      <w:pPr>
        <w:pStyle w:val="BodyText1"/>
      </w:pPr>
    </w:p>
    <w:p w14:paraId="69C968F3" w14:textId="77777777" w:rsidR="00994F17" w:rsidRDefault="00994F17" w:rsidP="00DD2875">
      <w:pPr>
        <w:pStyle w:val="BodyText1"/>
      </w:pPr>
    </w:p>
    <w:p w14:paraId="6ECC279D" w14:textId="77777777" w:rsidR="00994F17" w:rsidRPr="00994F17" w:rsidRDefault="00994F17" w:rsidP="00BE14E2">
      <w:pPr>
        <w:rPr>
          <w:lang w:val="en-US"/>
        </w:rPr>
      </w:pPr>
    </w:p>
    <w:p w14:paraId="29189D1C" w14:textId="77777777" w:rsidR="00994F17" w:rsidRPr="00994F17" w:rsidRDefault="00994F17" w:rsidP="00BE14E2">
      <w:pPr>
        <w:rPr>
          <w:lang w:val="en-US"/>
        </w:rPr>
      </w:pPr>
    </w:p>
    <w:p w14:paraId="30500461" w14:textId="77777777" w:rsidR="00994F17" w:rsidRPr="00994F17" w:rsidRDefault="00994F17" w:rsidP="00BE14E2">
      <w:pPr>
        <w:rPr>
          <w:lang w:val="en-US"/>
        </w:rPr>
      </w:pPr>
    </w:p>
    <w:p w14:paraId="08C4C27A" w14:textId="77777777" w:rsidR="00994F17" w:rsidRPr="00994F17" w:rsidRDefault="00994F17" w:rsidP="00BE14E2">
      <w:pPr>
        <w:rPr>
          <w:lang w:val="en-US"/>
        </w:rPr>
      </w:pPr>
    </w:p>
    <w:p w14:paraId="7F656F80" w14:textId="77777777" w:rsidR="00994F17" w:rsidRPr="00994F17" w:rsidRDefault="00994F17" w:rsidP="00BE14E2">
      <w:pPr>
        <w:rPr>
          <w:lang w:val="en-US"/>
        </w:rPr>
      </w:pPr>
    </w:p>
    <w:p w14:paraId="71736FA4" w14:textId="77777777" w:rsidR="00994F17" w:rsidRPr="00994F17" w:rsidRDefault="00362837" w:rsidP="00BE14E2">
      <w:pPr>
        <w:rPr>
          <w:lang w:val="en-US"/>
        </w:rPr>
      </w:pPr>
      <w:r w:rsidRPr="000034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CFA389" wp14:editId="17C1BB27">
                <wp:simplePos x="0" y="0"/>
                <wp:positionH relativeFrom="margin">
                  <wp:posOffset>-57785</wp:posOffset>
                </wp:positionH>
                <wp:positionV relativeFrom="paragraph">
                  <wp:posOffset>212725</wp:posOffset>
                </wp:positionV>
                <wp:extent cx="5956300" cy="1435100"/>
                <wp:effectExtent l="0" t="0" r="0" b="0"/>
                <wp:wrapNone/>
                <wp:docPr id="2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pic="http://schemas.openxmlformats.org/drawingml/2006/picture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pic="http://schemas.openxmlformats.org/drawingml/2006/picture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A9367" w14:textId="77777777" w:rsidR="009C1BF5" w:rsidRPr="00793A20" w:rsidRDefault="009C1BF5" w:rsidP="00D56054">
                            <w:pPr>
                              <w:pStyle w:val="CoverTitle"/>
                            </w:pPr>
                            <w:r>
                              <w:t>P</w:t>
                            </w:r>
                            <w:r w:rsidRPr="00362837">
                              <w:t>rocess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362837">
                              <w:t>MyAssignment</w:t>
                            </w:r>
                            <w:proofErr w:type="spellEnd"/>
                            <w:r>
                              <w:t xml:space="preserve"> - </w:t>
                            </w:r>
                            <w:r w:rsidRPr="00793A20">
                              <w:t>Internal User profile creation</w:t>
                            </w:r>
                          </w:p>
                          <w:p w14:paraId="74C5809A" w14:textId="77777777" w:rsidR="009C1BF5" w:rsidRPr="00DC4E2B" w:rsidRDefault="009C1BF5" w:rsidP="006A17C0">
                            <w:pPr>
                              <w:pStyle w:val="CoverTitl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FA389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4.55pt;margin-top:16.75pt;width:469pt;height:113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" filled="f" stroked="f">
                <v:textbox>
                  <w:txbxContent>
                    <w:p w14:paraId="140A9367" w14:textId="77777777" w:rsidR="009C1BF5" w:rsidRPr="00793A20" w:rsidRDefault="009C1BF5" w:rsidP="00D56054">
                      <w:pPr>
                        <w:pStyle w:val="CoverTitle"/>
                      </w:pPr>
                      <w:r>
                        <w:t>P</w:t>
                      </w:r>
                      <w:r w:rsidRPr="00362837">
                        <w:t>rocess</w:t>
                      </w:r>
                      <w:r>
                        <w:t xml:space="preserve"> </w:t>
                      </w:r>
                      <w:proofErr w:type="spellStart"/>
                      <w:r w:rsidRPr="00362837">
                        <w:t>MyAssignment</w:t>
                      </w:r>
                      <w:proofErr w:type="spellEnd"/>
                      <w:r>
                        <w:t xml:space="preserve"> - </w:t>
                      </w:r>
                      <w:r w:rsidRPr="00793A20">
                        <w:t>Internal User profile creation</w:t>
                      </w:r>
                    </w:p>
                    <w:p w14:paraId="74C5809A" w14:textId="77777777" w:rsidR="009C1BF5" w:rsidRPr="00DC4E2B" w:rsidRDefault="009C1BF5" w:rsidP="006A17C0">
                      <w:pPr>
                        <w:pStyle w:val="CoverTitl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8EE761" w14:textId="77777777" w:rsidR="00994F17" w:rsidRPr="00994F17" w:rsidRDefault="00994F17" w:rsidP="00BE14E2">
      <w:pPr>
        <w:rPr>
          <w:lang w:val="en-US"/>
        </w:rPr>
      </w:pPr>
    </w:p>
    <w:p w14:paraId="294F575F" w14:textId="77777777" w:rsidR="00994F17" w:rsidRPr="00994F17" w:rsidRDefault="00994F17" w:rsidP="00BE14E2">
      <w:pPr>
        <w:rPr>
          <w:lang w:val="en-US"/>
        </w:rPr>
      </w:pPr>
    </w:p>
    <w:p w14:paraId="63D796F9" w14:textId="77777777" w:rsidR="00994F17" w:rsidRPr="00994F17" w:rsidRDefault="00994F17" w:rsidP="00BE14E2">
      <w:pPr>
        <w:rPr>
          <w:lang w:val="en-US"/>
        </w:rPr>
      </w:pPr>
    </w:p>
    <w:p w14:paraId="60C7C8E3" w14:textId="77777777" w:rsidR="00994F17" w:rsidRPr="00994F17" w:rsidRDefault="00994F17" w:rsidP="00BE14E2">
      <w:pPr>
        <w:rPr>
          <w:lang w:val="en-US"/>
        </w:rPr>
      </w:pPr>
    </w:p>
    <w:p w14:paraId="6B72A506" w14:textId="77777777" w:rsidR="00994F17" w:rsidRPr="00994F17" w:rsidRDefault="00994F17" w:rsidP="00BE14E2">
      <w:pPr>
        <w:rPr>
          <w:lang w:val="en-US"/>
        </w:rPr>
      </w:pPr>
    </w:p>
    <w:p w14:paraId="2831BAFC" w14:textId="77777777" w:rsidR="00994F17" w:rsidRPr="00994F17" w:rsidRDefault="00C30525" w:rsidP="00BE14E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358EB9" wp14:editId="67B13AF4">
                <wp:simplePos x="0" y="0"/>
                <wp:positionH relativeFrom="column">
                  <wp:posOffset>-96520</wp:posOffset>
                </wp:positionH>
                <wp:positionV relativeFrom="paragraph">
                  <wp:posOffset>246380</wp:posOffset>
                </wp:positionV>
                <wp:extent cx="5271770" cy="523875"/>
                <wp:effectExtent l="0" t="0" r="0" b="9525"/>
                <wp:wrapNone/>
                <wp:docPr id="2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B9862" w14:textId="77777777" w:rsidR="009C1BF5" w:rsidRPr="000842CC" w:rsidRDefault="009C1BF5" w:rsidP="000842CC">
                            <w:pPr>
                              <w:pStyle w:val="CoverSubtitle"/>
                            </w:pPr>
                            <w:r>
                              <w:t>Solution Design Document (SDD)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358EB9" id="Text Box 17" o:spid="_x0000_s1027" type="#_x0000_t202" style="position:absolute;margin-left:-7.6pt;margin-top:19.4pt;width:415.1pt;height:41.2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" filled="f" stroked="f">
                <v:textbox style="mso-fit-shape-to-text:t">
                  <w:txbxContent>
                    <w:p w14:paraId="4C7B9862" w14:textId="77777777" w:rsidR="009C1BF5" w:rsidRPr="000842CC" w:rsidRDefault="009C1BF5" w:rsidP="000842CC">
                      <w:pPr>
                        <w:pStyle w:val="CoverSubtitle"/>
                      </w:pPr>
                      <w:r>
                        <w:t>Solution Design Document (SDD)</w:t>
                      </w:r>
                    </w:p>
                  </w:txbxContent>
                </v:textbox>
              </v:shape>
            </w:pict>
          </mc:Fallback>
        </mc:AlternateContent>
      </w:r>
    </w:p>
    <w:p w14:paraId="16DF2D4A" w14:textId="77777777" w:rsidR="00C30525" w:rsidRPr="00994F17" w:rsidRDefault="00C30525" w:rsidP="00BE14E2">
      <w:pPr>
        <w:rPr>
          <w:lang w:val="en-US"/>
        </w:rPr>
      </w:pPr>
    </w:p>
    <w:p w14:paraId="0AD93E43" w14:textId="77777777" w:rsidR="00994F17" w:rsidRDefault="00994F17" w:rsidP="00BE14E2">
      <w:pPr>
        <w:rPr>
          <w:lang w:val="en-US"/>
        </w:rPr>
      </w:pPr>
      <w:r>
        <w:rPr>
          <w:lang w:val="en-US"/>
        </w:rPr>
        <w:tab/>
      </w:r>
    </w:p>
    <w:p w14:paraId="4B3643AA" w14:textId="77777777" w:rsidR="00C30525" w:rsidRDefault="00C30525" w:rsidP="00540202">
      <w:pPr>
        <w:pStyle w:val="ContactName"/>
        <w:framePr w:wrap="around"/>
        <w:jc w:val="left"/>
        <w:sectPr w:rsidR="00C30525" w:rsidSect="00E70E15">
          <w:headerReference w:type="default" r:id="rId12"/>
          <w:footerReference w:type="default" r:id="rId13"/>
          <w:pgSz w:w="11909" w:h="16834" w:code="9"/>
          <w:pgMar w:top="1134" w:right="851" w:bottom="1043" w:left="851" w:header="720" w:footer="1021" w:gutter="0"/>
          <w:cols w:space="720"/>
          <w:docGrid w:linePitch="360"/>
        </w:sectPr>
      </w:pPr>
    </w:p>
    <w:sdt>
      <w:sdtPr>
        <w:rPr>
          <w:rFonts w:ascii="Verdana" w:eastAsia="Arial" w:hAnsi="Verdana" w:cs="Arial"/>
          <w:color w:val="000000" w:themeColor="text1"/>
          <w:sz w:val="24"/>
          <w:szCs w:val="24"/>
        </w:rPr>
        <w:id w:val="-3529544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CEBADA" w14:textId="77777777" w:rsidR="005053AE" w:rsidRDefault="005053AE" w:rsidP="00375703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44E34531" w14:textId="77777777" w:rsidR="00BC63B0" w:rsidRDefault="005053A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09475" w:history="1">
            <w:r w:rsidR="00BC63B0" w:rsidRPr="001A07B0">
              <w:rPr>
                <w:rStyle w:val="Hyperlink"/>
                <w:lang w:val="en-US"/>
              </w:rPr>
              <w:t>1.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  <w:lang w:val="en-US"/>
              </w:rPr>
              <w:t>Document Version Control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_Toc10809475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2</w:t>
            </w:r>
            <w:r w:rsidR="00BC63B0">
              <w:rPr>
                <w:webHidden/>
              </w:rPr>
              <w:fldChar w:fldCharType="end"/>
            </w:r>
          </w:hyperlink>
        </w:p>
        <w:p w14:paraId="5DE2365A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476" w:history="1">
            <w:r w:rsidR="00BC63B0" w:rsidRPr="001A07B0">
              <w:rPr>
                <w:rStyle w:val="Hyperlink"/>
              </w:rPr>
              <w:t>2.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Solution Overview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_Toc10809476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3</w:t>
            </w:r>
            <w:r w:rsidR="00BC63B0">
              <w:rPr>
                <w:webHidden/>
              </w:rPr>
              <w:fldChar w:fldCharType="end"/>
            </w:r>
          </w:hyperlink>
        </w:p>
        <w:p w14:paraId="4A4BF476" w14:textId="77777777" w:rsidR="00BC63B0" w:rsidRDefault="00117A9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77" w:history="1">
            <w:r w:rsidR="00BC63B0" w:rsidRPr="001A07B0">
              <w:rPr>
                <w:rStyle w:val="Hyperlink"/>
              </w:rPr>
              <w:t>2.1 Solution Description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_Toc10809477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3</w:t>
            </w:r>
            <w:r w:rsidR="00BC63B0">
              <w:rPr>
                <w:webHidden/>
              </w:rPr>
              <w:fldChar w:fldCharType="end"/>
            </w:r>
          </w:hyperlink>
        </w:p>
        <w:p w14:paraId="5EEE1D92" w14:textId="77777777" w:rsidR="00BC63B0" w:rsidRDefault="00117A9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78" w:history="1">
            <w:r w:rsidR="00BC63B0" w:rsidRPr="001A07B0">
              <w:rPr>
                <w:rStyle w:val="Hyperlink"/>
              </w:rPr>
              <w:t>2.2 Solution Diagram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_Toc10809478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9</w:t>
            </w:r>
            <w:r w:rsidR="00BC63B0">
              <w:rPr>
                <w:webHidden/>
              </w:rPr>
              <w:fldChar w:fldCharType="end"/>
            </w:r>
          </w:hyperlink>
        </w:p>
        <w:p w14:paraId="6FF1478C" w14:textId="77777777" w:rsidR="00BC63B0" w:rsidRDefault="00117A9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79" w:history="1">
            <w:r w:rsidR="00BC63B0" w:rsidRPr="001A07B0">
              <w:rPr>
                <w:rStyle w:val="Hyperlink"/>
              </w:rPr>
              <w:t>2.3 Object Model Diagram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_Toc10809479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10</w:t>
            </w:r>
            <w:r w:rsidR="00BC63B0">
              <w:rPr>
                <w:webHidden/>
              </w:rPr>
              <w:fldChar w:fldCharType="end"/>
            </w:r>
          </w:hyperlink>
        </w:p>
        <w:p w14:paraId="1652BA13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480" w:history="1">
            <w:r w:rsidR="00BC63B0" w:rsidRPr="001A07B0">
              <w:rPr>
                <w:rStyle w:val="Hyperlink"/>
              </w:rPr>
              <w:t>3.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Application and Environment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_Toc10809480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11</w:t>
            </w:r>
            <w:r w:rsidR="00BC63B0">
              <w:rPr>
                <w:webHidden/>
              </w:rPr>
              <w:fldChar w:fldCharType="end"/>
            </w:r>
          </w:hyperlink>
        </w:p>
        <w:p w14:paraId="7EB93A3F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1" w:history="1">
            <w:r w:rsidR="00BC63B0" w:rsidRPr="001A07B0">
              <w:rPr>
                <w:rStyle w:val="Hyperlink"/>
              </w:rPr>
              <w:t>3.1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List of Applications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_Toc10809481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11</w:t>
            </w:r>
            <w:r w:rsidR="00BC63B0">
              <w:rPr>
                <w:webHidden/>
              </w:rPr>
              <w:fldChar w:fldCharType="end"/>
            </w:r>
          </w:hyperlink>
        </w:p>
        <w:p w14:paraId="22FC90CE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2" w:history="1">
            <w:r w:rsidR="00BC63B0" w:rsidRPr="001A07B0">
              <w:rPr>
                <w:rStyle w:val="Hyperlink"/>
              </w:rPr>
              <w:t>3.2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Test and Development Environments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_Toc10809482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11</w:t>
            </w:r>
            <w:r w:rsidR="00BC63B0">
              <w:rPr>
                <w:webHidden/>
              </w:rPr>
              <w:fldChar w:fldCharType="end"/>
            </w:r>
          </w:hyperlink>
        </w:p>
        <w:p w14:paraId="4E4BE383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3" w:history="1">
            <w:r w:rsidR="00BC63B0" w:rsidRPr="001A07B0">
              <w:rPr>
                <w:rStyle w:val="Hyperlink"/>
              </w:rPr>
              <w:t>3.3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Production Environment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_Toc10809483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12</w:t>
            </w:r>
            <w:r w:rsidR="00BC63B0">
              <w:rPr>
                <w:webHidden/>
              </w:rPr>
              <w:fldChar w:fldCharType="end"/>
            </w:r>
          </w:hyperlink>
        </w:p>
        <w:p w14:paraId="5063E6AA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4" w:history="1">
            <w:r w:rsidR="00BC63B0" w:rsidRPr="001A07B0">
              <w:rPr>
                <w:rStyle w:val="Hyperlink"/>
              </w:rPr>
              <w:t>3.4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Differences between Development and Production Environments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_Toc10809484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12</w:t>
            </w:r>
            <w:r w:rsidR="00BC63B0">
              <w:rPr>
                <w:webHidden/>
              </w:rPr>
              <w:fldChar w:fldCharType="end"/>
            </w:r>
          </w:hyperlink>
        </w:p>
        <w:p w14:paraId="2394EBF0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5" w:history="1">
            <w:r w:rsidR="00BC63B0" w:rsidRPr="001A07B0">
              <w:rPr>
                <w:rStyle w:val="Hyperlink"/>
              </w:rPr>
              <w:t>3.5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Input-Output Files and Folders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_Toc10809485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12</w:t>
            </w:r>
            <w:r w:rsidR="00BC63B0">
              <w:rPr>
                <w:webHidden/>
              </w:rPr>
              <w:fldChar w:fldCharType="end"/>
            </w:r>
          </w:hyperlink>
        </w:p>
        <w:p w14:paraId="232C2A69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6" w:history="1">
            <w:r w:rsidR="00BC63B0" w:rsidRPr="001A07B0">
              <w:rPr>
                <w:rStyle w:val="Hyperlink"/>
              </w:rPr>
              <w:t>3.6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Orchestrator Design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_Toc10809486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13</w:t>
            </w:r>
            <w:r w:rsidR="00BC63B0">
              <w:rPr>
                <w:webHidden/>
              </w:rPr>
              <w:fldChar w:fldCharType="end"/>
            </w:r>
          </w:hyperlink>
        </w:p>
        <w:p w14:paraId="7063B7E9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7" w:history="1">
            <w:r w:rsidR="00BC63B0" w:rsidRPr="001A07B0">
              <w:rPr>
                <w:rStyle w:val="Hyperlink"/>
              </w:rPr>
              <w:t>3.7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Technical Exceptions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_Toc10809487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13</w:t>
            </w:r>
            <w:r w:rsidR="00BC63B0">
              <w:rPr>
                <w:webHidden/>
              </w:rPr>
              <w:fldChar w:fldCharType="end"/>
            </w:r>
          </w:hyperlink>
        </w:p>
        <w:p w14:paraId="3C936792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88" w:history="1">
            <w:r w:rsidR="00BC63B0" w:rsidRPr="001A07B0">
              <w:rPr>
                <w:rStyle w:val="Hyperlink"/>
              </w:rPr>
              <w:t>3.8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Deployment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_Toc10809488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13</w:t>
            </w:r>
            <w:r w:rsidR="00BC63B0">
              <w:rPr>
                <w:webHidden/>
              </w:rPr>
              <w:fldChar w:fldCharType="end"/>
            </w:r>
          </w:hyperlink>
        </w:p>
        <w:p w14:paraId="7DF924AD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489" w:history="1">
            <w:r w:rsidR="00BC63B0" w:rsidRPr="001A07B0">
              <w:rPr>
                <w:rStyle w:val="Hyperlink"/>
              </w:rPr>
              <w:t>4.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Security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_Toc10809489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13</w:t>
            </w:r>
            <w:r w:rsidR="00BC63B0">
              <w:rPr>
                <w:webHidden/>
              </w:rPr>
              <w:fldChar w:fldCharType="end"/>
            </w:r>
          </w:hyperlink>
        </w:p>
        <w:p w14:paraId="5A00FC7A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1" w:history="1">
            <w:r w:rsidR="00BC63B0" w:rsidRPr="001A07B0">
              <w:rPr>
                <w:rStyle w:val="Hyperlink"/>
              </w:rPr>
              <w:t>4.1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Applications and Environment Access Model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_Toc10809491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13</w:t>
            </w:r>
            <w:r w:rsidR="00BC63B0">
              <w:rPr>
                <w:webHidden/>
              </w:rPr>
              <w:fldChar w:fldCharType="end"/>
            </w:r>
          </w:hyperlink>
        </w:p>
        <w:p w14:paraId="72E2C96E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2" w:history="1">
            <w:r w:rsidR="00BC63B0" w:rsidRPr="001A07B0">
              <w:rPr>
                <w:rStyle w:val="Hyperlink"/>
              </w:rPr>
              <w:t>4.2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Data Storage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_Toc10809492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14</w:t>
            </w:r>
            <w:r w:rsidR="00BC63B0">
              <w:rPr>
                <w:webHidden/>
              </w:rPr>
              <w:fldChar w:fldCharType="end"/>
            </w:r>
          </w:hyperlink>
        </w:p>
        <w:p w14:paraId="01567D7F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3" w:history="1">
            <w:r w:rsidR="00BC63B0" w:rsidRPr="001A07B0">
              <w:rPr>
                <w:rStyle w:val="Hyperlink"/>
              </w:rPr>
              <w:t>4.3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Data Privacy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_Toc10809493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14</w:t>
            </w:r>
            <w:r w:rsidR="00BC63B0">
              <w:rPr>
                <w:webHidden/>
              </w:rPr>
              <w:fldChar w:fldCharType="end"/>
            </w:r>
          </w:hyperlink>
        </w:p>
        <w:p w14:paraId="6E19206A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4" w:history="1">
            <w:r w:rsidR="00BC63B0" w:rsidRPr="001A07B0">
              <w:rPr>
                <w:rStyle w:val="Hyperlink"/>
              </w:rPr>
              <w:t>4.4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Data Preservation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_Toc10809494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14</w:t>
            </w:r>
            <w:r w:rsidR="00BC63B0">
              <w:rPr>
                <w:webHidden/>
              </w:rPr>
              <w:fldChar w:fldCharType="end"/>
            </w:r>
          </w:hyperlink>
        </w:p>
        <w:p w14:paraId="54FD73F3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5" w:history="1">
            <w:r w:rsidR="00BC63B0" w:rsidRPr="001A07B0">
              <w:rPr>
                <w:rStyle w:val="Hyperlink"/>
              </w:rPr>
              <w:t>4.5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Credentials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_Toc10809495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14</w:t>
            </w:r>
            <w:r w:rsidR="00BC63B0">
              <w:rPr>
                <w:webHidden/>
              </w:rPr>
              <w:fldChar w:fldCharType="end"/>
            </w:r>
          </w:hyperlink>
        </w:p>
        <w:p w14:paraId="1A5616CF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496" w:history="1">
            <w:r w:rsidR="00BC63B0" w:rsidRPr="001A07B0">
              <w:rPr>
                <w:rStyle w:val="Hyperlink"/>
              </w:rPr>
              <w:t>5.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Operational Control and Alerting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_Toc10809496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73B5BB65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7" w:history="1">
            <w:r w:rsidR="00BC63B0" w:rsidRPr="001A07B0">
              <w:rPr>
                <w:rStyle w:val="Hyperlink"/>
              </w:rPr>
              <w:t>5.1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Scheduling and Starting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_Toc10809497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1DE2F460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8" w:history="1">
            <w:r w:rsidR="00BC63B0" w:rsidRPr="001A07B0">
              <w:rPr>
                <w:rStyle w:val="Hyperlink"/>
              </w:rPr>
              <w:t>5.2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Alerting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_Toc10809498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26C5C2E5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499" w:history="1">
            <w:r w:rsidR="00BC63B0" w:rsidRPr="001A07B0">
              <w:rPr>
                <w:rStyle w:val="Hyperlink"/>
              </w:rPr>
              <w:t>5.3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Automation Continuity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_Toc10809499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0BD291A1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500" w:history="1">
            <w:r w:rsidR="00BC63B0" w:rsidRPr="001A07B0">
              <w:rPr>
                <w:rStyle w:val="Hyperlink"/>
              </w:rPr>
              <w:t>5.4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Automation Reporting and Output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_Toc10809500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28297713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501" w:history="1">
            <w:r w:rsidR="00BC63B0" w:rsidRPr="001A07B0">
              <w:rPr>
                <w:rStyle w:val="Hyperlink"/>
              </w:rPr>
              <w:t>5.5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Manual Health Check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_Toc10809501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15</w:t>
            </w:r>
            <w:r w:rsidR="00BC63B0">
              <w:rPr>
                <w:webHidden/>
              </w:rPr>
              <w:fldChar w:fldCharType="end"/>
            </w:r>
          </w:hyperlink>
        </w:p>
        <w:p w14:paraId="59C9E679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502" w:history="1">
            <w:r w:rsidR="00BC63B0" w:rsidRPr="001A07B0">
              <w:rPr>
                <w:rStyle w:val="Hyperlink"/>
              </w:rPr>
              <w:t>6.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Assumptions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_Toc10809502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16</w:t>
            </w:r>
            <w:r w:rsidR="00BC63B0">
              <w:rPr>
                <w:webHidden/>
              </w:rPr>
              <w:fldChar w:fldCharType="end"/>
            </w:r>
          </w:hyperlink>
        </w:p>
        <w:p w14:paraId="319B903E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503" w:history="1">
            <w:r w:rsidR="00BC63B0" w:rsidRPr="001A07B0">
              <w:rPr>
                <w:rStyle w:val="Hyperlink"/>
              </w:rPr>
              <w:t>6.1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Technical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_Toc10809503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16</w:t>
            </w:r>
            <w:r w:rsidR="00BC63B0">
              <w:rPr>
                <w:webHidden/>
              </w:rPr>
              <w:fldChar w:fldCharType="end"/>
            </w:r>
          </w:hyperlink>
        </w:p>
        <w:p w14:paraId="37F95DA9" w14:textId="77777777" w:rsidR="00BC63B0" w:rsidRDefault="00117A91">
          <w:pPr>
            <w:pStyle w:val="TOC2"/>
            <w:tabs>
              <w:tab w:val="left" w:pos="810"/>
            </w:tabs>
            <w:rPr>
              <w:rFonts w:asciiTheme="minorHAnsi" w:eastAsiaTheme="minorEastAsia" w:hAnsiTheme="minorHAnsi" w:cstheme="minorBidi"/>
              <w:color w:val="auto"/>
              <w:sz w:val="22"/>
              <w:lang w:val="en-US"/>
            </w:rPr>
          </w:pPr>
          <w:hyperlink w:anchor="_Toc10809504" w:history="1">
            <w:r w:rsidR="00BC63B0" w:rsidRPr="001A07B0">
              <w:rPr>
                <w:rStyle w:val="Hyperlink"/>
              </w:rPr>
              <w:t>6.2</w:t>
            </w:r>
            <w:r w:rsidR="00BC63B0">
              <w:rPr>
                <w:rFonts w:asciiTheme="minorHAnsi" w:eastAsiaTheme="minorEastAsia" w:hAnsiTheme="minorHAnsi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Business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_Toc10809504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16</w:t>
            </w:r>
            <w:r w:rsidR="00BC63B0">
              <w:rPr>
                <w:webHidden/>
              </w:rPr>
              <w:fldChar w:fldCharType="end"/>
            </w:r>
          </w:hyperlink>
        </w:p>
        <w:p w14:paraId="748AECA4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505" w:history="1">
            <w:r w:rsidR="00BC63B0" w:rsidRPr="001A07B0">
              <w:rPr>
                <w:rStyle w:val="Hyperlink"/>
              </w:rPr>
              <w:t>7.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Technical Risks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_Toc10809505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16</w:t>
            </w:r>
            <w:r w:rsidR="00BC63B0">
              <w:rPr>
                <w:webHidden/>
              </w:rPr>
              <w:fldChar w:fldCharType="end"/>
            </w:r>
          </w:hyperlink>
        </w:p>
        <w:p w14:paraId="10A53E07" w14:textId="77777777" w:rsidR="00BC63B0" w:rsidRDefault="00117A91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en-US"/>
            </w:rPr>
          </w:pPr>
          <w:hyperlink w:anchor="_Toc10809506" w:history="1">
            <w:r w:rsidR="00BC63B0" w:rsidRPr="001A07B0">
              <w:rPr>
                <w:rStyle w:val="Hyperlink"/>
              </w:rPr>
              <w:t>8.</w:t>
            </w:r>
            <w:r w:rsidR="00BC63B0">
              <w:rPr>
                <w:rFonts w:eastAsiaTheme="minorEastAsia" w:cstheme="minorBidi"/>
                <w:color w:val="auto"/>
                <w:sz w:val="22"/>
                <w:lang w:val="en-US"/>
              </w:rPr>
              <w:tab/>
            </w:r>
            <w:r w:rsidR="00BC63B0" w:rsidRPr="001A07B0">
              <w:rPr>
                <w:rStyle w:val="Hyperlink"/>
              </w:rPr>
              <w:t>Appendix</w:t>
            </w:r>
            <w:r w:rsidR="00BC63B0">
              <w:rPr>
                <w:webHidden/>
              </w:rPr>
              <w:tab/>
            </w:r>
            <w:r w:rsidR="00BC63B0">
              <w:rPr>
                <w:webHidden/>
              </w:rPr>
              <w:fldChar w:fldCharType="begin"/>
            </w:r>
            <w:r w:rsidR="00BC63B0">
              <w:rPr>
                <w:webHidden/>
              </w:rPr>
              <w:instrText xml:space="preserve"> PAGEREF _Toc10809506 \h </w:instrText>
            </w:r>
            <w:r w:rsidR="00BC63B0">
              <w:rPr>
                <w:webHidden/>
              </w:rPr>
            </w:r>
            <w:r w:rsidR="00BC63B0">
              <w:rPr>
                <w:webHidden/>
              </w:rPr>
              <w:fldChar w:fldCharType="separate"/>
            </w:r>
            <w:r w:rsidR="00BC63B0">
              <w:rPr>
                <w:webHidden/>
              </w:rPr>
              <w:t>16</w:t>
            </w:r>
            <w:r w:rsidR="00BC63B0">
              <w:rPr>
                <w:webHidden/>
              </w:rPr>
              <w:fldChar w:fldCharType="end"/>
            </w:r>
          </w:hyperlink>
        </w:p>
        <w:p w14:paraId="2E493C21" w14:textId="77777777" w:rsidR="005053AE" w:rsidRDefault="005053AE">
          <w:r>
            <w:rPr>
              <w:noProof/>
            </w:rPr>
            <w:fldChar w:fldCharType="end"/>
          </w:r>
        </w:p>
      </w:sdtContent>
    </w:sdt>
    <w:p w14:paraId="4A94908F" w14:textId="77777777" w:rsidR="005C3455" w:rsidRPr="00375703" w:rsidRDefault="005C3455" w:rsidP="00DD2875">
      <w:pPr>
        <w:pStyle w:val="BodyText1"/>
        <w:rPr>
          <w:lang w:val="en-GB"/>
        </w:rPr>
      </w:pPr>
    </w:p>
    <w:p w14:paraId="407A9E3B" w14:textId="77777777" w:rsidR="00ED4F71" w:rsidRPr="005C3455" w:rsidRDefault="00ED4F71" w:rsidP="005C3455">
      <w:pPr>
        <w:rPr>
          <w:lang w:val="en-US"/>
        </w:rPr>
        <w:sectPr w:rsidR="00ED4F71" w:rsidRPr="005C3455" w:rsidSect="00E70E15">
          <w:headerReference w:type="default" r:id="rId14"/>
          <w:footerReference w:type="default" r:id="rId15"/>
          <w:headerReference w:type="first" r:id="rId16"/>
          <w:footerReference w:type="first" r:id="rId17"/>
          <w:pgSz w:w="11909" w:h="16834" w:code="9"/>
          <w:pgMar w:top="1138" w:right="850" w:bottom="1138" w:left="850" w:header="720" w:footer="562" w:gutter="0"/>
          <w:pgNumType w:start="1"/>
          <w:cols w:space="720"/>
          <w:titlePg/>
          <w:docGrid w:linePitch="360"/>
        </w:sectPr>
      </w:pPr>
    </w:p>
    <w:p w14:paraId="3B1526EF" w14:textId="77777777" w:rsidR="00B91A55" w:rsidRDefault="004C78D3" w:rsidP="00B91A55">
      <w:pPr>
        <w:pStyle w:val="BodyText1"/>
      </w:pPr>
      <w:bookmarkStart w:id="1" w:name="_Toc404008991"/>
      <w:r>
        <w:lastRenderedPageBreak/>
        <w:t>This document</w:t>
      </w:r>
      <w:r w:rsidR="004359E0" w:rsidRPr="004359E0">
        <w:t xml:space="preserve"> </w:t>
      </w:r>
      <w:r w:rsidR="00C538D0">
        <w:t>describes</w:t>
      </w:r>
      <w:r w:rsidR="004359E0" w:rsidRPr="004359E0">
        <w:t xml:space="preserve"> the developed automation. Its purpose is to paint a clear picture of the robot’s functionalities and design without having to view the code. This enables a smooth handover between development and maintenance</w:t>
      </w:r>
      <w:r w:rsidR="003F614C">
        <w:t>.</w:t>
      </w:r>
    </w:p>
    <w:p w14:paraId="35836F13" w14:textId="77777777" w:rsidR="00C87735" w:rsidRPr="00B91A55" w:rsidRDefault="00C87735" w:rsidP="00B91A55">
      <w:pPr>
        <w:pStyle w:val="BodyText1"/>
      </w:pPr>
    </w:p>
    <w:p w14:paraId="0E48F3FD" w14:textId="77777777" w:rsidR="005809AF" w:rsidRDefault="00985B68" w:rsidP="00CE1D5A">
      <w:pPr>
        <w:pStyle w:val="heading10"/>
        <w:numPr>
          <w:ilvl w:val="0"/>
          <w:numId w:val="16"/>
        </w:numPr>
        <w:rPr>
          <w:lang w:val="en-US"/>
        </w:rPr>
      </w:pPr>
      <w:bookmarkStart w:id="2" w:name="_Toc10809475"/>
      <w:r>
        <w:rPr>
          <w:lang w:val="en-US"/>
        </w:rPr>
        <w:t>Document Version Control</w:t>
      </w:r>
      <w:bookmarkEnd w:id="2"/>
    </w:p>
    <w:tbl>
      <w:tblPr>
        <w:tblStyle w:val="GridTable4-Accent11"/>
        <w:tblW w:w="10435" w:type="dxa"/>
        <w:tblLook w:val="04A0" w:firstRow="1" w:lastRow="0" w:firstColumn="1" w:lastColumn="0" w:noHBand="0" w:noVBand="1"/>
      </w:tblPr>
      <w:tblGrid>
        <w:gridCol w:w="2549"/>
        <w:gridCol w:w="2550"/>
        <w:gridCol w:w="2550"/>
        <w:gridCol w:w="2786"/>
      </w:tblGrid>
      <w:tr w:rsidR="00E451A4" w14:paraId="55A5DD13" w14:textId="77777777" w:rsidTr="004B2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1FC4DA59" w14:textId="77777777" w:rsidR="00E451A4" w:rsidRPr="00E451A4" w:rsidRDefault="00E451A4" w:rsidP="00985B68">
            <w:pPr>
              <w:pStyle w:val="BodyText1"/>
              <w:rPr>
                <w:color w:val="FFFFFF" w:themeColor="background1"/>
              </w:rPr>
            </w:pPr>
            <w:r w:rsidRPr="00E451A4">
              <w:rPr>
                <w:color w:val="FFFFFF" w:themeColor="background1"/>
              </w:rPr>
              <w:t>Date</w:t>
            </w:r>
          </w:p>
        </w:tc>
        <w:tc>
          <w:tcPr>
            <w:tcW w:w="2550" w:type="dxa"/>
          </w:tcPr>
          <w:p w14:paraId="5DF94CF7" w14:textId="77777777" w:rsidR="00E451A4" w:rsidRPr="00E451A4" w:rsidRDefault="00E451A4" w:rsidP="00985B68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451A4">
              <w:rPr>
                <w:color w:val="FFFFFF" w:themeColor="background1"/>
              </w:rPr>
              <w:t>Revision</w:t>
            </w:r>
          </w:p>
        </w:tc>
        <w:tc>
          <w:tcPr>
            <w:tcW w:w="2550" w:type="dxa"/>
          </w:tcPr>
          <w:p w14:paraId="400A8841" w14:textId="77777777" w:rsidR="00E451A4" w:rsidRPr="00E451A4" w:rsidRDefault="00E451A4" w:rsidP="00985B68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451A4">
              <w:rPr>
                <w:color w:val="FFFFFF" w:themeColor="background1"/>
              </w:rPr>
              <w:t>Author</w:t>
            </w:r>
          </w:p>
        </w:tc>
        <w:tc>
          <w:tcPr>
            <w:tcW w:w="2786" w:type="dxa"/>
          </w:tcPr>
          <w:p w14:paraId="6F1A0E5C" w14:textId="77777777" w:rsidR="00E451A4" w:rsidRPr="00E451A4" w:rsidRDefault="00E451A4" w:rsidP="00985B68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451A4">
              <w:rPr>
                <w:color w:val="FFFFFF" w:themeColor="background1"/>
              </w:rPr>
              <w:t>Description</w:t>
            </w:r>
          </w:p>
        </w:tc>
      </w:tr>
      <w:tr w:rsidR="00E451A4" w14:paraId="7FF170AD" w14:textId="77777777" w:rsidTr="004B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571F1345" w14:textId="77777777" w:rsidR="00E451A4" w:rsidRDefault="004B238F" w:rsidP="00985B68">
            <w:pPr>
              <w:pStyle w:val="BodyText1"/>
            </w:pPr>
            <w:r>
              <w:t>11</w:t>
            </w:r>
            <w:r w:rsidR="00DB0F3A">
              <w:t>/</w:t>
            </w:r>
            <w:r>
              <w:t>6</w:t>
            </w:r>
            <w:r w:rsidR="00DB0F3A">
              <w:t>/2019</w:t>
            </w:r>
          </w:p>
        </w:tc>
        <w:tc>
          <w:tcPr>
            <w:tcW w:w="2550" w:type="dxa"/>
          </w:tcPr>
          <w:p w14:paraId="5E331116" w14:textId="77777777" w:rsidR="00E451A4" w:rsidRDefault="00DB0F3A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V1</w:t>
            </w:r>
            <w:r w:rsidR="00707D60">
              <w:t>.0</w:t>
            </w:r>
          </w:p>
        </w:tc>
        <w:tc>
          <w:tcPr>
            <w:tcW w:w="2550" w:type="dxa"/>
          </w:tcPr>
          <w:p w14:paraId="68235CB8" w14:textId="77777777" w:rsidR="00E451A4" w:rsidRDefault="004B238F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Amit Singh</w:t>
            </w:r>
          </w:p>
        </w:tc>
        <w:tc>
          <w:tcPr>
            <w:tcW w:w="2786" w:type="dxa"/>
          </w:tcPr>
          <w:p w14:paraId="2FA8F5FB" w14:textId="77777777" w:rsidR="00E451A4" w:rsidRDefault="004B238F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D77">
              <w:rPr>
                <w:bCs/>
              </w:rPr>
              <w:t>Internal User</w:t>
            </w:r>
            <w:r>
              <w:t xml:space="preserve"> access to </w:t>
            </w:r>
            <w:proofErr w:type="spellStart"/>
            <w:r>
              <w:t>MyAssignment</w:t>
            </w:r>
            <w:proofErr w:type="spellEnd"/>
            <w:r>
              <w:t xml:space="preserve"> </w:t>
            </w:r>
            <w:r w:rsidR="00250D77">
              <w:rPr>
                <w:lang w:val="en-GB"/>
              </w:rPr>
              <w:t xml:space="preserve">after </w:t>
            </w:r>
            <w:r w:rsidR="00250D77">
              <w:t>business approval</w:t>
            </w:r>
          </w:p>
        </w:tc>
      </w:tr>
      <w:tr w:rsidR="00E451A4" w14:paraId="754147C4" w14:textId="77777777" w:rsidTr="004B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6C7C9C86" w14:textId="77777777" w:rsidR="00E451A4" w:rsidRDefault="00DF10DE" w:rsidP="00985B68">
            <w:pPr>
              <w:pStyle w:val="BodyText1"/>
            </w:pPr>
            <w:r>
              <w:t>1</w:t>
            </w:r>
            <w:r w:rsidR="00CA0BC0">
              <w:t>5</w:t>
            </w:r>
            <w:r>
              <w:t>/6/2019</w:t>
            </w:r>
          </w:p>
        </w:tc>
        <w:tc>
          <w:tcPr>
            <w:tcW w:w="2550" w:type="dxa"/>
          </w:tcPr>
          <w:p w14:paraId="038DAE4E" w14:textId="7E9E6FB3" w:rsidR="00E451A4" w:rsidRDefault="00DF10DE" w:rsidP="00985B68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C843EF">
              <w:t>1</w:t>
            </w:r>
            <w:r>
              <w:t>.</w:t>
            </w:r>
            <w:r w:rsidR="00C843EF">
              <w:t>1</w:t>
            </w:r>
          </w:p>
        </w:tc>
        <w:tc>
          <w:tcPr>
            <w:tcW w:w="2550" w:type="dxa"/>
          </w:tcPr>
          <w:p w14:paraId="6D648FEB" w14:textId="77777777" w:rsidR="00E451A4" w:rsidRDefault="00DF10DE" w:rsidP="00985B68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Amit Singh</w:t>
            </w:r>
          </w:p>
        </w:tc>
        <w:tc>
          <w:tcPr>
            <w:tcW w:w="2786" w:type="dxa"/>
          </w:tcPr>
          <w:p w14:paraId="45F2234E" w14:textId="77777777" w:rsidR="00E451A4" w:rsidRDefault="00DF10DE" w:rsidP="00985B68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JIRA process flow</w:t>
            </w:r>
          </w:p>
        </w:tc>
      </w:tr>
      <w:tr w:rsidR="00E451A4" w14:paraId="79FDB793" w14:textId="77777777" w:rsidTr="004B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646B21A3" w14:textId="7A2FD660" w:rsidR="00E451A4" w:rsidRDefault="00C843EF" w:rsidP="00985B68">
            <w:pPr>
              <w:pStyle w:val="BodyText1"/>
            </w:pPr>
            <w:r>
              <w:t>26/6/2019</w:t>
            </w:r>
          </w:p>
        </w:tc>
        <w:tc>
          <w:tcPr>
            <w:tcW w:w="2550" w:type="dxa"/>
          </w:tcPr>
          <w:p w14:paraId="7CF658BB" w14:textId="2583A67B" w:rsidR="00E451A4" w:rsidRDefault="00C843EF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V2.0</w:t>
            </w:r>
          </w:p>
        </w:tc>
        <w:tc>
          <w:tcPr>
            <w:tcW w:w="2550" w:type="dxa"/>
          </w:tcPr>
          <w:p w14:paraId="11B6FB11" w14:textId="73FC2C87" w:rsidR="00E451A4" w:rsidRDefault="00C843EF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Amit Singh</w:t>
            </w:r>
          </w:p>
        </w:tc>
        <w:tc>
          <w:tcPr>
            <w:tcW w:w="2786" w:type="dxa"/>
          </w:tcPr>
          <w:p w14:paraId="33CA7BD7" w14:textId="78F082E2" w:rsidR="00E451A4" w:rsidRDefault="00C843EF" w:rsidP="00985B68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SDD sign off changes</w:t>
            </w:r>
          </w:p>
        </w:tc>
      </w:tr>
    </w:tbl>
    <w:p w14:paraId="157885C1" w14:textId="77777777" w:rsidR="00985B68" w:rsidRPr="00985B68" w:rsidRDefault="00985B68" w:rsidP="00985B68">
      <w:pPr>
        <w:pStyle w:val="BodyText1"/>
      </w:pPr>
    </w:p>
    <w:p w14:paraId="4BB000A0" w14:textId="77777777" w:rsidR="007D3105" w:rsidRDefault="00002266" w:rsidP="00CE1D5A">
      <w:pPr>
        <w:pStyle w:val="heading10"/>
        <w:numPr>
          <w:ilvl w:val="0"/>
          <w:numId w:val="16"/>
        </w:numPr>
      </w:pPr>
      <w:bookmarkStart w:id="3" w:name="_Toc507422409"/>
      <w:r>
        <w:br w:type="page"/>
      </w:r>
      <w:bookmarkStart w:id="4" w:name="_Toc528859457"/>
      <w:bookmarkStart w:id="5" w:name="_Toc10809476"/>
      <w:r w:rsidR="007D3105">
        <w:lastRenderedPageBreak/>
        <w:t>Solution Overview</w:t>
      </w:r>
      <w:bookmarkEnd w:id="4"/>
      <w:bookmarkEnd w:id="5"/>
    </w:p>
    <w:p w14:paraId="3A14C6DA" w14:textId="77777777" w:rsidR="007D3105" w:rsidRDefault="007D3105" w:rsidP="007D3105">
      <w:pPr>
        <w:pStyle w:val="heading20"/>
        <w:numPr>
          <w:ilvl w:val="0"/>
          <w:numId w:val="0"/>
        </w:numPr>
        <w:ind w:left="360"/>
      </w:pPr>
      <w:bookmarkStart w:id="6" w:name="_Toc528859458"/>
      <w:bookmarkStart w:id="7" w:name="_Toc10809477"/>
      <w:r>
        <w:t>2.1</w:t>
      </w:r>
      <w:r w:rsidR="00FC65A2">
        <w:t xml:space="preserve"> </w:t>
      </w:r>
      <w:r>
        <w:t>Solution Description</w:t>
      </w:r>
      <w:bookmarkEnd w:id="6"/>
      <w:bookmarkEnd w:id="7"/>
    </w:p>
    <w:p w14:paraId="4A1D7309" w14:textId="77777777" w:rsidR="00910A6B" w:rsidRDefault="007D3105" w:rsidP="006A2B2B">
      <w:pPr>
        <w:pStyle w:val="ListParagraph"/>
        <w:tabs>
          <w:tab w:val="clear" w:pos="284"/>
        </w:tabs>
        <w:spacing w:before="0" w:after="160" w:line="259" w:lineRule="auto"/>
        <w:ind w:left="0"/>
        <w:contextualSpacing/>
        <w:jc w:val="left"/>
        <w:rPr>
          <w:rFonts w:eastAsia="Arial"/>
          <w:color w:val="3B3B3B" w:themeColor="background2" w:themeShade="40"/>
          <w:sz w:val="20"/>
          <w:szCs w:val="22"/>
        </w:rPr>
      </w:pPr>
      <w:r w:rsidRPr="007D3105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This document describes the overall design for the robotic process that will automate the </w:t>
      </w:r>
      <w:r>
        <w:rPr>
          <w:rFonts w:ascii="Verdana" w:eastAsia="Arial" w:hAnsi="Verdana"/>
          <w:color w:val="3B3B3B" w:themeColor="background2" w:themeShade="40"/>
          <w:sz w:val="20"/>
          <w:szCs w:val="22"/>
        </w:rPr>
        <w:t>“</w:t>
      </w:r>
      <w:r w:rsidR="00250D77" w:rsidRPr="00250D77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 xml:space="preserve">Internal User access </w:t>
      </w:r>
      <w:r w:rsidR="006A2B2B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>in</w:t>
      </w:r>
      <w:r w:rsidR="00250D77" w:rsidRPr="00250D77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 xml:space="preserve"> </w:t>
      </w:r>
      <w:proofErr w:type="spellStart"/>
      <w:r w:rsidR="00250D77" w:rsidRPr="00250D77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>MyAssignment</w:t>
      </w:r>
      <w:proofErr w:type="spellEnd"/>
      <w:r w:rsidRPr="00250D77">
        <w:rPr>
          <w:rFonts w:ascii="Verdana" w:eastAsia="Arial" w:hAnsi="Verdana"/>
          <w:color w:val="3B3B3B" w:themeColor="background2" w:themeShade="40"/>
          <w:sz w:val="20"/>
          <w:szCs w:val="22"/>
        </w:rPr>
        <w:t>”</w:t>
      </w:r>
      <w:r w:rsidR="00301C39" w:rsidRPr="00250D77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</w:t>
      </w:r>
      <w:r w:rsidR="00250D77" w:rsidRPr="00250D77">
        <w:rPr>
          <w:rFonts w:ascii="Verdana" w:eastAsia="Arial" w:hAnsi="Verdana"/>
          <w:color w:val="3B3B3B" w:themeColor="background2" w:themeShade="40"/>
          <w:sz w:val="20"/>
          <w:szCs w:val="22"/>
        </w:rPr>
        <w:t>after business approval.</w:t>
      </w:r>
      <w:r w:rsidR="006A2B2B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 xml:space="preserve"> </w:t>
      </w:r>
      <w:r w:rsidR="00250D77" w:rsidRPr="006A2B2B">
        <w:rPr>
          <w:rFonts w:eastAsia="Arial"/>
          <w:color w:val="3B3B3B" w:themeColor="background2" w:themeShade="40"/>
          <w:sz w:val="20"/>
          <w:szCs w:val="22"/>
        </w:rPr>
        <w:t xml:space="preserve">BOT </w:t>
      </w:r>
      <w:r w:rsidR="006A2B2B">
        <w:rPr>
          <w:rFonts w:eastAsia="Arial"/>
          <w:color w:val="3B3B3B" w:themeColor="background2" w:themeShade="40"/>
          <w:sz w:val="20"/>
          <w:szCs w:val="22"/>
        </w:rPr>
        <w:t xml:space="preserve">will </w:t>
      </w:r>
      <w:r w:rsidR="00250D77" w:rsidRPr="006A2B2B">
        <w:rPr>
          <w:rFonts w:ascii="Verdana" w:eastAsia="Arial" w:hAnsi="Verdana"/>
          <w:color w:val="3B3B3B" w:themeColor="background2" w:themeShade="40"/>
          <w:sz w:val="20"/>
          <w:szCs w:val="22"/>
        </w:rPr>
        <w:t>check the role requested and</w:t>
      </w:r>
      <w:r w:rsidR="006A2B2B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will</w:t>
      </w:r>
      <w:r w:rsidR="00250D77" w:rsidRPr="006A2B2B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create the access in the system</w:t>
      </w:r>
      <w:r w:rsidR="00250D77" w:rsidRPr="006A2B2B">
        <w:rPr>
          <w:rFonts w:eastAsia="Arial"/>
          <w:color w:val="3B3B3B" w:themeColor="background2" w:themeShade="40"/>
          <w:sz w:val="20"/>
          <w:szCs w:val="22"/>
        </w:rPr>
        <w:t>.</w:t>
      </w:r>
    </w:p>
    <w:p w14:paraId="66D2F1F0" w14:textId="77777777" w:rsidR="006A2B2B" w:rsidRDefault="006A2B2B" w:rsidP="006A2B2B">
      <w:pPr>
        <w:pStyle w:val="ListParagraph"/>
        <w:tabs>
          <w:tab w:val="clear" w:pos="284"/>
        </w:tabs>
        <w:spacing w:before="0" w:after="160" w:line="259" w:lineRule="auto"/>
        <w:ind w:left="0"/>
        <w:contextualSpacing/>
        <w:jc w:val="left"/>
        <w:rPr>
          <w:rFonts w:eastAsia="Arial"/>
          <w:color w:val="3B3B3B" w:themeColor="background2" w:themeShade="40"/>
          <w:sz w:val="20"/>
          <w:szCs w:val="22"/>
        </w:rPr>
      </w:pPr>
    </w:p>
    <w:p w14:paraId="459883F1" w14:textId="77777777" w:rsidR="006A2B2B" w:rsidRDefault="006A2B2B" w:rsidP="006A2B2B">
      <w:pPr>
        <w:pStyle w:val="ListParagraph"/>
        <w:tabs>
          <w:tab w:val="clear" w:pos="284"/>
        </w:tabs>
        <w:spacing w:before="0" w:after="160" w:line="259" w:lineRule="auto"/>
        <w:ind w:left="0"/>
        <w:contextualSpacing/>
        <w:jc w:val="left"/>
        <w:rPr>
          <w:rFonts w:ascii="Verdana" w:eastAsia="Arial" w:hAnsi="Verdana"/>
          <w:color w:val="3B3B3B" w:themeColor="background2" w:themeShade="40"/>
          <w:sz w:val="20"/>
          <w:szCs w:val="22"/>
        </w:rPr>
      </w:pPr>
      <w:r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Also, </w:t>
      </w:r>
      <w:proofErr w:type="gramStart"/>
      <w:r w:rsidR="006B4AD2">
        <w:rPr>
          <w:rFonts w:ascii="Verdana" w:eastAsia="Arial" w:hAnsi="Verdana"/>
          <w:color w:val="3B3B3B" w:themeColor="background2" w:themeShade="40"/>
          <w:sz w:val="20"/>
          <w:szCs w:val="22"/>
        </w:rPr>
        <w:t>To</w:t>
      </w:r>
      <w:proofErr w:type="gramEnd"/>
      <w:r w:rsidR="006B4AD2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add </w:t>
      </w:r>
      <w:r w:rsidRPr="00146223">
        <w:rPr>
          <w:rFonts w:ascii="Verdana" w:eastAsia="Arial" w:hAnsi="Verdana"/>
          <w:color w:val="3B3B3B" w:themeColor="background2" w:themeShade="40"/>
          <w:sz w:val="20"/>
          <w:szCs w:val="22"/>
        </w:rPr>
        <w:t>access in questionnaire</w:t>
      </w:r>
      <w:r w:rsidR="006B4AD2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for new user in JIRA</w:t>
      </w:r>
      <w:r>
        <w:rPr>
          <w:rFonts w:ascii="Verdana" w:eastAsia="Arial" w:hAnsi="Verdana"/>
          <w:color w:val="3B3B3B" w:themeColor="background2" w:themeShade="40"/>
          <w:sz w:val="20"/>
          <w:szCs w:val="22"/>
        </w:rPr>
        <w:t>.</w:t>
      </w:r>
    </w:p>
    <w:p w14:paraId="070A82C8" w14:textId="77777777" w:rsidR="00BC50BE" w:rsidRPr="006A2B2B" w:rsidRDefault="00BC50BE" w:rsidP="006A2B2B">
      <w:pPr>
        <w:pStyle w:val="ListParagraph"/>
        <w:tabs>
          <w:tab w:val="clear" w:pos="284"/>
        </w:tabs>
        <w:spacing w:before="0" w:after="160" w:line="259" w:lineRule="auto"/>
        <w:ind w:left="0"/>
        <w:contextualSpacing/>
        <w:jc w:val="left"/>
        <w:rPr>
          <w:sz w:val="24"/>
          <w:u w:val="single"/>
        </w:rPr>
      </w:pPr>
    </w:p>
    <w:p w14:paraId="3947D80C" w14:textId="77777777" w:rsidR="00D82AFE" w:rsidRDefault="00D82AFE" w:rsidP="00910A6B">
      <w:pPr>
        <w:pStyle w:val="BiosDesignation"/>
        <w:rPr>
          <w:u w:val="single"/>
        </w:rPr>
      </w:pPr>
      <w:r>
        <w:rPr>
          <w:u w:val="single"/>
        </w:rPr>
        <w:t>Steps to be followed by BOT</w:t>
      </w:r>
    </w:p>
    <w:p w14:paraId="14381057" w14:textId="77777777" w:rsidR="00814A27" w:rsidRDefault="00814A27" w:rsidP="005E3CE6">
      <w:pPr>
        <w:pStyle w:val="BodyText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Launch the </w:t>
      </w:r>
      <w:r w:rsidR="00C2440C">
        <w:rPr>
          <w:lang w:val="en-GB"/>
        </w:rPr>
        <w:t>BMC Remedy ITSM</w:t>
      </w:r>
      <w:r w:rsidR="00011EA6">
        <w:rPr>
          <w:lang w:val="en-GB"/>
        </w:rPr>
        <w:t xml:space="preserve"> (</w:t>
      </w:r>
      <w:r w:rsidR="00011EA6" w:rsidRPr="00011EA6">
        <w:rPr>
          <w:rFonts w:asciiTheme="majorHAnsi" w:hAnsiTheme="majorHAnsi"/>
          <w:b/>
          <w:szCs w:val="20"/>
        </w:rPr>
        <w:t>http://supporteu.capgemini.com/</w:t>
      </w:r>
      <w:r w:rsidR="00011EA6">
        <w:rPr>
          <w:lang w:val="en-GB"/>
        </w:rPr>
        <w:t>)</w:t>
      </w:r>
      <w:r w:rsidR="00C2440C">
        <w:rPr>
          <w:lang w:val="en-GB"/>
        </w:rPr>
        <w:t xml:space="preserve"> and Login using the </w:t>
      </w:r>
      <w:r w:rsidR="00FC7355">
        <w:rPr>
          <w:lang w:val="en-GB"/>
        </w:rPr>
        <w:t xml:space="preserve">Non-SSO </w:t>
      </w:r>
      <w:r w:rsidR="00C2440C">
        <w:rPr>
          <w:lang w:val="en-GB"/>
        </w:rPr>
        <w:t>credentials stored in Orchestrator Assets</w:t>
      </w:r>
    </w:p>
    <w:p w14:paraId="45D79420" w14:textId="77777777" w:rsidR="00335AF2" w:rsidRDefault="00335AF2" w:rsidP="00307DD0">
      <w:pPr>
        <w:pStyle w:val="BodyText1"/>
        <w:ind w:left="720"/>
        <w:rPr>
          <w:lang w:val="en-GB"/>
        </w:rPr>
      </w:pPr>
      <w:r>
        <w:rPr>
          <w:lang w:val="en-GB"/>
        </w:rPr>
        <w:t>Below screen will appear post login.</w:t>
      </w:r>
    </w:p>
    <w:p w14:paraId="7A5A6424" w14:textId="77777777" w:rsidR="00691F94" w:rsidRDefault="00D82AFE" w:rsidP="00691F94">
      <w:pPr>
        <w:pStyle w:val="BodyText1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152F8446" wp14:editId="5AF23EE7">
            <wp:extent cx="5920740" cy="224980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515" w14:textId="77777777" w:rsidR="00691F94" w:rsidRDefault="00691F94" w:rsidP="00691F94">
      <w:pPr>
        <w:pStyle w:val="BodyText1"/>
        <w:ind w:left="720"/>
        <w:rPr>
          <w:lang w:val="en-GB"/>
        </w:rPr>
      </w:pPr>
    </w:p>
    <w:p w14:paraId="13EFD826" w14:textId="77777777" w:rsidR="00CF011F" w:rsidRDefault="00CF011F" w:rsidP="00691F94">
      <w:pPr>
        <w:pStyle w:val="BodyText1"/>
        <w:ind w:left="720"/>
        <w:rPr>
          <w:color w:val="auto"/>
          <w:lang w:val="en-GB"/>
        </w:rPr>
      </w:pPr>
    </w:p>
    <w:p w14:paraId="7343E479" w14:textId="77777777" w:rsidR="00CF011F" w:rsidRDefault="00401528" w:rsidP="00691F94">
      <w:pPr>
        <w:pStyle w:val="BodyText1"/>
        <w:ind w:left="720"/>
        <w:rPr>
          <w:color w:val="auto"/>
          <w:lang w:val="en-GB"/>
        </w:rPr>
      </w:pPr>
      <w:r>
        <w:rPr>
          <w:color w:val="auto"/>
          <w:lang w:val="en-GB"/>
        </w:rPr>
        <w:t>Extract the incidents data and check column “Operation Categorization Tier 3” for value “Internal User Profile Creation”</w:t>
      </w:r>
      <w:r w:rsidR="002F20E2">
        <w:rPr>
          <w:color w:val="auto"/>
          <w:lang w:val="en-GB"/>
        </w:rPr>
        <w:t>.</w:t>
      </w:r>
      <w:r w:rsidR="001F4B6B">
        <w:rPr>
          <w:color w:val="auto"/>
          <w:lang w:val="en-GB"/>
        </w:rPr>
        <w:t xml:space="preserve"> </w:t>
      </w:r>
    </w:p>
    <w:p w14:paraId="0EA0D86B" w14:textId="77777777" w:rsidR="006B4AD2" w:rsidRDefault="006B4AD2" w:rsidP="00691F94">
      <w:pPr>
        <w:pStyle w:val="BodyText1"/>
        <w:ind w:left="720"/>
        <w:rPr>
          <w:color w:val="auto"/>
          <w:lang w:val="en-GB"/>
        </w:rPr>
      </w:pPr>
      <w:r>
        <w:rPr>
          <w:noProof/>
          <w:color w:val="auto"/>
          <w:lang w:val="en-GB"/>
        </w:rPr>
        <w:drawing>
          <wp:inline distT="0" distB="0" distL="0" distR="0" wp14:anchorId="1A641D14" wp14:editId="0DBC5718">
            <wp:extent cx="6482715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280F" w14:textId="77777777" w:rsidR="00CF011F" w:rsidRDefault="00CF011F" w:rsidP="00691F94">
      <w:pPr>
        <w:pStyle w:val="BodyText1"/>
        <w:ind w:left="720"/>
        <w:rPr>
          <w:color w:val="auto"/>
          <w:lang w:val="en-GB"/>
        </w:rPr>
      </w:pPr>
    </w:p>
    <w:p w14:paraId="1A5CA137" w14:textId="77777777" w:rsidR="00BC50BE" w:rsidRDefault="00BC50BE" w:rsidP="00BC50BE">
      <w:pPr>
        <w:pStyle w:val="BodyText1"/>
        <w:ind w:left="810"/>
        <w:rPr>
          <w:color w:val="auto"/>
          <w:lang w:val="en-GB"/>
        </w:rPr>
      </w:pPr>
      <w:r>
        <w:rPr>
          <w:color w:val="auto"/>
          <w:lang w:val="en-GB"/>
        </w:rPr>
        <w:t>BOT will open “Notes” by clicking on below highlighted view button</w:t>
      </w:r>
      <w:r w:rsidR="00E45EFE">
        <w:rPr>
          <w:color w:val="auto"/>
          <w:lang w:val="en-GB"/>
        </w:rPr>
        <w:t xml:space="preserve"> and will </w:t>
      </w:r>
      <w:r w:rsidR="007615F3">
        <w:rPr>
          <w:color w:val="auto"/>
          <w:lang w:val="en-GB"/>
        </w:rPr>
        <w:t>fetch</w:t>
      </w:r>
      <w:r w:rsidR="002E0722">
        <w:rPr>
          <w:color w:val="auto"/>
          <w:lang w:val="en-GB"/>
        </w:rPr>
        <w:t xml:space="preserve"> </w:t>
      </w:r>
      <w:r w:rsidR="00E45EFE">
        <w:rPr>
          <w:color w:val="auto"/>
          <w:lang w:val="en-GB"/>
        </w:rPr>
        <w:t>the mandatory details</w:t>
      </w:r>
      <w:r>
        <w:rPr>
          <w:color w:val="auto"/>
          <w:lang w:val="en-GB"/>
        </w:rPr>
        <w:t>:</w:t>
      </w:r>
    </w:p>
    <w:p w14:paraId="6EA185AE" w14:textId="77777777" w:rsidR="00BC50BE" w:rsidRDefault="00BC50BE" w:rsidP="00BC50BE">
      <w:pPr>
        <w:pStyle w:val="BodyText1"/>
        <w:ind w:left="810"/>
        <w:rPr>
          <w:color w:val="auto"/>
          <w:lang w:val="en-GB"/>
        </w:rPr>
      </w:pPr>
      <w:r>
        <w:rPr>
          <w:noProof/>
        </w:rPr>
        <w:drawing>
          <wp:inline distT="0" distB="0" distL="0" distR="0" wp14:anchorId="0D65EA7F" wp14:editId="19E1B526">
            <wp:extent cx="6057900" cy="254326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5954" cy="25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6816" w14:textId="77777777" w:rsidR="00E45EFE" w:rsidRDefault="00307DD0" w:rsidP="00E45EFE">
      <w:pPr>
        <w:pStyle w:val="BodyText1"/>
        <w:ind w:left="810"/>
        <w:rPr>
          <w:color w:val="auto"/>
          <w:lang w:val="en-GB"/>
        </w:rPr>
      </w:pPr>
      <w:r>
        <w:rPr>
          <w:color w:val="auto"/>
          <w:lang w:val="en-GB"/>
        </w:rPr>
        <w:t xml:space="preserve">Note: </w:t>
      </w:r>
      <w:r w:rsidRPr="00307DD0">
        <w:rPr>
          <w:color w:val="auto"/>
          <w:highlight w:val="yellow"/>
          <w:lang w:val="en-GB"/>
        </w:rPr>
        <w:t xml:space="preserve">For MT3 – Internal profile Creation, there is no validation team. There will be an approver to whom the tickets will be routed for approval once the request is raised by the user. </w:t>
      </w:r>
      <w:r w:rsidR="00FE6988">
        <w:rPr>
          <w:color w:val="auto"/>
          <w:highlight w:val="yellow"/>
          <w:lang w:val="en-GB"/>
        </w:rPr>
        <w:t>T</w:t>
      </w:r>
      <w:r w:rsidRPr="00307DD0">
        <w:rPr>
          <w:color w:val="auto"/>
          <w:highlight w:val="yellow"/>
          <w:lang w:val="en-GB"/>
        </w:rPr>
        <w:t>he person rais</w:t>
      </w:r>
      <w:r w:rsidR="00FE6988">
        <w:rPr>
          <w:color w:val="auto"/>
          <w:highlight w:val="yellow"/>
          <w:lang w:val="en-GB"/>
        </w:rPr>
        <w:t>ing</w:t>
      </w:r>
      <w:r w:rsidRPr="00307DD0">
        <w:rPr>
          <w:color w:val="auto"/>
          <w:highlight w:val="yellow"/>
          <w:lang w:val="en-GB"/>
        </w:rPr>
        <w:t xml:space="preserve"> the ticket via remedy form, </w:t>
      </w:r>
      <w:proofErr w:type="gramStart"/>
      <w:r w:rsidRPr="00307DD0">
        <w:rPr>
          <w:color w:val="auto"/>
          <w:highlight w:val="yellow"/>
          <w:lang w:val="en-GB"/>
        </w:rPr>
        <w:t>has to</w:t>
      </w:r>
      <w:proofErr w:type="gramEnd"/>
      <w:r w:rsidRPr="00307DD0">
        <w:rPr>
          <w:color w:val="auto"/>
          <w:highlight w:val="yellow"/>
          <w:lang w:val="en-GB"/>
        </w:rPr>
        <w:t xml:space="preserve"> take care of </w:t>
      </w:r>
      <w:r w:rsidR="00CA292A">
        <w:rPr>
          <w:color w:val="auto"/>
          <w:highlight w:val="yellow"/>
          <w:lang w:val="en-GB"/>
        </w:rPr>
        <w:t>these</w:t>
      </w:r>
      <w:r w:rsidR="00CA292A" w:rsidRPr="00307DD0">
        <w:rPr>
          <w:color w:val="auto"/>
          <w:highlight w:val="yellow"/>
          <w:lang w:val="en-GB"/>
        </w:rPr>
        <w:t xml:space="preserve"> </w:t>
      </w:r>
      <w:r w:rsidRPr="00307DD0">
        <w:rPr>
          <w:color w:val="auto"/>
          <w:highlight w:val="yellow"/>
          <w:lang w:val="en-GB"/>
        </w:rPr>
        <w:t>details</w:t>
      </w:r>
      <w:r w:rsidR="00CA292A">
        <w:rPr>
          <w:color w:val="auto"/>
          <w:highlight w:val="yellow"/>
          <w:lang w:val="en-GB"/>
        </w:rPr>
        <w:t xml:space="preserve"> in right format</w:t>
      </w:r>
      <w:r w:rsidRPr="00307DD0">
        <w:rPr>
          <w:color w:val="auto"/>
          <w:highlight w:val="yellow"/>
          <w:lang w:val="en-GB"/>
        </w:rPr>
        <w:t>.</w:t>
      </w:r>
    </w:p>
    <w:p w14:paraId="1CAFE1D8" w14:textId="77777777" w:rsidR="00307DD0" w:rsidRDefault="00307DD0" w:rsidP="00E45EFE">
      <w:pPr>
        <w:pStyle w:val="BodyText1"/>
        <w:ind w:left="810"/>
        <w:rPr>
          <w:color w:val="auto"/>
          <w:lang w:val="en-GB"/>
        </w:rPr>
      </w:pPr>
    </w:p>
    <w:p w14:paraId="2277EABF" w14:textId="3D5689E3" w:rsidR="009421E9" w:rsidRDefault="009421E9" w:rsidP="009421E9">
      <w:pPr>
        <w:pStyle w:val="BodyText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If </w:t>
      </w:r>
      <w:r w:rsidR="0097452C">
        <w:rPr>
          <w:lang w:val="en-GB"/>
        </w:rPr>
        <w:t xml:space="preserve">below mentioned </w:t>
      </w:r>
      <w:r>
        <w:rPr>
          <w:lang w:val="en-GB"/>
        </w:rPr>
        <w:t xml:space="preserve">details are not present or missing, then BOT will send an email to </w:t>
      </w:r>
      <w:r w:rsidRPr="00B75A5D">
        <w:rPr>
          <w:b/>
          <w:bCs/>
          <w:lang w:val="en-GB"/>
        </w:rPr>
        <w:t xml:space="preserve">DL IN </w:t>
      </w:r>
      <w:proofErr w:type="spellStart"/>
      <w:r w:rsidRPr="00B75A5D">
        <w:rPr>
          <w:b/>
          <w:bCs/>
          <w:lang w:val="en-GB"/>
        </w:rPr>
        <w:t>MyAssignmenttechsupport</w:t>
      </w:r>
      <w:proofErr w:type="spellEnd"/>
      <w:r w:rsidRPr="00B75A5D">
        <w:rPr>
          <w:lang w:val="en-GB"/>
        </w:rPr>
        <w:t xml:space="preserve"> </w:t>
      </w:r>
      <w:r w:rsidRPr="00B75A5D">
        <w:rPr>
          <w:color w:val="0070AD" w:themeColor="accent1"/>
          <w:lang w:val="en-GB"/>
        </w:rPr>
        <w:t>&lt;myassignmenttechsupport.in@capgemini.com&gt;</w:t>
      </w:r>
      <w:r>
        <w:rPr>
          <w:lang w:val="en-GB"/>
        </w:rPr>
        <w:t xml:space="preserve"> with incorrect /missing details and </w:t>
      </w:r>
      <w:r w:rsidRPr="00132ECD">
        <w:rPr>
          <w:b/>
          <w:bCs/>
          <w:lang w:val="en-GB"/>
        </w:rPr>
        <w:t xml:space="preserve">will </w:t>
      </w:r>
      <w:r>
        <w:rPr>
          <w:b/>
          <w:bCs/>
          <w:lang w:val="en-GB"/>
        </w:rPr>
        <w:t xml:space="preserve">assign </w:t>
      </w:r>
      <w:r w:rsidRPr="00B75A5D">
        <w:rPr>
          <w:lang w:val="en-GB"/>
        </w:rPr>
        <w:t>the ITSM ticket to</w:t>
      </w:r>
      <w:r>
        <w:rPr>
          <w:b/>
          <w:bCs/>
          <w:lang w:val="en-GB"/>
        </w:rPr>
        <w:t xml:space="preserve"> </w:t>
      </w:r>
      <w:proofErr w:type="spellStart"/>
      <w:r w:rsidR="00C843EF">
        <w:rPr>
          <w:b/>
          <w:bCs/>
          <w:lang w:val="en-GB"/>
        </w:rPr>
        <w:t>MyAssignment</w:t>
      </w:r>
      <w:proofErr w:type="spellEnd"/>
      <w:r w:rsidR="00C843EF">
        <w:rPr>
          <w:b/>
          <w:bCs/>
          <w:lang w:val="en-GB"/>
        </w:rPr>
        <w:t xml:space="preserve"> Globa</w:t>
      </w:r>
      <w:r w:rsidR="001F5506">
        <w:rPr>
          <w:b/>
          <w:bCs/>
          <w:lang w:val="en-GB"/>
        </w:rPr>
        <w:t>l</w:t>
      </w:r>
      <w:r w:rsidR="00C843EF">
        <w:rPr>
          <w:b/>
          <w:bCs/>
          <w:lang w:val="en-GB"/>
        </w:rPr>
        <w:t xml:space="preserve"> L3</w:t>
      </w:r>
      <w:r w:rsidR="00A3334B" w:rsidRPr="00A3334B">
        <w:rPr>
          <w:lang w:val="en-GB"/>
        </w:rPr>
        <w:t>.</w:t>
      </w:r>
      <w:r>
        <w:rPr>
          <w:lang w:val="en-GB"/>
        </w:rPr>
        <w:t xml:space="preserve"> </w:t>
      </w:r>
    </w:p>
    <w:tbl>
      <w:tblPr>
        <w:tblW w:w="10199" w:type="dxa"/>
        <w:jc w:val="center"/>
        <w:tblLook w:val="04A0" w:firstRow="1" w:lastRow="0" w:firstColumn="1" w:lastColumn="0" w:noHBand="0" w:noVBand="1"/>
      </w:tblPr>
      <w:tblGrid>
        <w:gridCol w:w="1935"/>
        <w:gridCol w:w="4245"/>
        <w:gridCol w:w="4019"/>
      </w:tblGrid>
      <w:tr w:rsidR="001F5506" w:rsidRPr="00E21013" w14:paraId="4D3F918D" w14:textId="1DA38B4A" w:rsidTr="001F5506">
        <w:trPr>
          <w:trHeight w:val="300"/>
          <w:jc w:val="center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55B9B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Cs w:val="0"/>
                <w:color w:val="000000"/>
                <w:sz w:val="20"/>
                <w:szCs w:val="20"/>
              </w:rPr>
              <w:t>GGID</w:t>
            </w:r>
          </w:p>
        </w:tc>
        <w:tc>
          <w:tcPr>
            <w:tcW w:w="4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8285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235EB7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1C77572F" w14:textId="35F55B3D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FBE2B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Cs w:val="0"/>
                <w:color w:val="000000"/>
                <w:sz w:val="20"/>
                <w:szCs w:val="20"/>
              </w:rPr>
              <w:t>First Name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F3955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B9F4F3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18ED6538" w14:textId="18F6D430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86FBB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Cs w:val="0"/>
                <w:color w:val="000000"/>
                <w:sz w:val="20"/>
                <w:szCs w:val="20"/>
              </w:rPr>
              <w:t>Last Name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219D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36FAF8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66FDC4D8" w14:textId="6846EB83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0DF5F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Cs w:val="0"/>
                <w:color w:val="000000"/>
                <w:sz w:val="20"/>
                <w:szCs w:val="20"/>
              </w:rPr>
              <w:t>Email ID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62B09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C5DE4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5A98C242" w14:textId="58EC1909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584B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Cs w:val="0"/>
                <w:color w:val="000000"/>
                <w:sz w:val="20"/>
                <w:szCs w:val="20"/>
              </w:rPr>
              <w:t>Role (Checkbox)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1FA36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1. Administrator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895BA9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548671A4" w14:textId="548E6A17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1333F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C67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2. Administrator Read Only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88CC65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3A0A2C33" w14:textId="791628F0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27E50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4A5D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3. Queue Manager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2D6EE7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5A13DF16" w14:textId="04048D88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E824F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9EC1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color w:val="000000"/>
                <w:sz w:val="20"/>
                <w:szCs w:val="20"/>
              </w:rPr>
              <w:t>4. IAS Internal user (Checkbox under the role IAS Internal User)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B6465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color w:val="000000"/>
                <w:sz w:val="20"/>
                <w:szCs w:val="20"/>
              </w:rPr>
            </w:pPr>
          </w:p>
        </w:tc>
      </w:tr>
      <w:tr w:rsidR="001F5506" w:rsidRPr="00E21013" w14:paraId="031BFA1D" w14:textId="14B455D7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44EE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B348E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a. Assignment Coordinator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4DC65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6CCA471D" w14:textId="73BFAC88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6EBC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D2F9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b. Compensation &amp; Benefits Coordinator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B4AD9F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46E2D6B0" w14:textId="2197A1D5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70744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8C8D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c. Evidence Request Coordinator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1283375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62525DE6" w14:textId="0E4AE97F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2F322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626FC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d. Immigration Case Worker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EC666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7A9F4808" w14:textId="0A208EC1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91DEB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D8048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e. Immigration Case Reviewer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112ACD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60FAB8FB" w14:textId="13A3C627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B611A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0893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f. Immigration Case Manager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F58B2E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22B59DD0" w14:textId="42E9225A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75D43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9249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g. Labor Condition Reviewer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D7AAD8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0BE4A615" w14:textId="60C1D345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FD3F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72BB5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h. Onsite IAS Coordinator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D2DDC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  <w:tr w:rsidR="001F5506" w:rsidRPr="00E21013" w14:paraId="4E11C4F5" w14:textId="6291E6DD" w:rsidTr="001F5506">
        <w:trPr>
          <w:trHeight w:val="300"/>
          <w:jc w:val="center"/>
        </w:trPr>
        <w:tc>
          <w:tcPr>
            <w:tcW w:w="1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439AF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E868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proofErr w:type="spellStart"/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E21013"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  <w:t>. Visa Stamping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529D81" w14:textId="77777777" w:rsidR="001F5506" w:rsidRPr="00E21013" w:rsidRDefault="001F5506" w:rsidP="00E21013">
            <w:pPr>
              <w:spacing w:after="0"/>
              <w:rPr>
                <w:rFonts w:eastAsia="Times New Roman" w:cs="Calibri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1ABDC96B" w14:textId="77777777" w:rsidR="00E21013" w:rsidRDefault="00E21013" w:rsidP="00E21013">
      <w:pPr>
        <w:pStyle w:val="BodyText1"/>
        <w:ind w:left="720"/>
        <w:rPr>
          <w:lang w:val="en-GB"/>
        </w:rPr>
      </w:pPr>
    </w:p>
    <w:p w14:paraId="7DE4BC40" w14:textId="77777777" w:rsidR="001E6294" w:rsidRPr="001E6294" w:rsidRDefault="00E713AB" w:rsidP="00CE1D5A">
      <w:pPr>
        <w:pStyle w:val="BodyText1"/>
        <w:numPr>
          <w:ilvl w:val="0"/>
          <w:numId w:val="18"/>
        </w:numPr>
        <w:rPr>
          <w:rStyle w:val="Hyperlink"/>
          <w:color w:val="3B3B3B" w:themeColor="background2" w:themeShade="40"/>
          <w:u w:val="none"/>
          <w:lang w:val="en-GB"/>
        </w:rPr>
      </w:pPr>
      <w:r>
        <w:lastRenderedPageBreak/>
        <w:t>BOT will l</w:t>
      </w:r>
      <w:r w:rsidR="00942923">
        <w:t xml:space="preserve">ogin as </w:t>
      </w:r>
      <w:r w:rsidR="001E6294">
        <w:t xml:space="preserve">using the credentials fetched from Orchestrator Asset </w:t>
      </w:r>
      <w:r w:rsidR="00942923">
        <w:t xml:space="preserve">in </w:t>
      </w:r>
      <w:r w:rsidR="00942923" w:rsidRPr="00E713AB">
        <w:rPr>
          <w:b/>
          <w:bCs/>
        </w:rPr>
        <w:t>APRO</w:t>
      </w:r>
      <w:r w:rsidR="00C31126">
        <w:rPr>
          <w:b/>
          <w:bCs/>
        </w:rPr>
        <w:t xml:space="preserve"> </w:t>
      </w:r>
      <w:r w:rsidR="00C31126" w:rsidRPr="00C31126">
        <w:t xml:space="preserve">through </w:t>
      </w:r>
      <w:r w:rsidR="001E6294">
        <w:t>below</w:t>
      </w:r>
      <w:r w:rsidR="001E6294" w:rsidRPr="00C31126">
        <w:t xml:space="preserve"> </w:t>
      </w:r>
      <w:r w:rsidR="00C31126" w:rsidRPr="00C31126">
        <w:t>link</w:t>
      </w:r>
    </w:p>
    <w:p w14:paraId="44E1F056" w14:textId="77777777" w:rsidR="00D07332" w:rsidRDefault="00D07332" w:rsidP="001E6294">
      <w:pPr>
        <w:pStyle w:val="BodyText1"/>
        <w:ind w:left="720"/>
        <w:rPr>
          <w:rStyle w:val="Hyperlink"/>
          <w:color w:val="3B3B3B" w:themeColor="background2" w:themeShade="40"/>
          <w:u w:val="none"/>
          <w:lang w:val="en-GB"/>
        </w:rPr>
      </w:pPr>
      <w:r>
        <w:rPr>
          <w:rStyle w:val="Hyperlink"/>
          <w:color w:val="3B3B3B" w:themeColor="background2" w:themeShade="40"/>
          <w:u w:val="none"/>
          <w:lang w:val="en-GB"/>
        </w:rPr>
        <w:t>Non SSO Link</w:t>
      </w:r>
    </w:p>
    <w:p w14:paraId="2ACDFC4B" w14:textId="77777777" w:rsidR="00D07332" w:rsidRPr="00C31126" w:rsidRDefault="00117A91" w:rsidP="001E6294">
      <w:pPr>
        <w:pStyle w:val="BodyText1"/>
        <w:ind w:left="720"/>
        <w:rPr>
          <w:rStyle w:val="Hyperlink"/>
          <w:color w:val="3B3B3B" w:themeColor="background2" w:themeShade="40"/>
          <w:u w:val="none"/>
          <w:lang w:val="en-GB"/>
        </w:rPr>
      </w:pPr>
      <w:hyperlink r:id="rId21" w:history="1">
        <w:r w:rsidR="00D07332" w:rsidRPr="00D47A46">
          <w:rPr>
            <w:rStyle w:val="Hyperlink"/>
          </w:rPr>
          <w:t>https://capgemini.assignmentpro.com/Main/OtherPages/SignIn.aspx</w:t>
        </w:r>
      </w:hyperlink>
    </w:p>
    <w:p w14:paraId="3B54960C" w14:textId="77777777" w:rsidR="000D1E82" w:rsidRDefault="000D1E82" w:rsidP="001D6D53">
      <w:pPr>
        <w:pStyle w:val="BodyText1"/>
        <w:ind w:firstLine="720"/>
        <w:rPr>
          <w:b/>
          <w:u w:val="single"/>
        </w:rPr>
      </w:pPr>
    </w:p>
    <w:p w14:paraId="370D2B2B" w14:textId="77777777" w:rsidR="001D6D53" w:rsidRDefault="00C31126" w:rsidP="001D6D53">
      <w:pPr>
        <w:pStyle w:val="BodyText1"/>
        <w:ind w:firstLine="720"/>
        <w:rPr>
          <w:b/>
          <w:u w:val="single"/>
        </w:rPr>
      </w:pPr>
      <w:r w:rsidRPr="00C31126">
        <w:rPr>
          <w:b/>
        </w:rPr>
        <w:t xml:space="preserve">3.1. </w:t>
      </w:r>
      <w:r w:rsidR="001D6D53" w:rsidRPr="00C65ABC">
        <w:rPr>
          <w:b/>
          <w:u w:val="single"/>
        </w:rPr>
        <w:t xml:space="preserve">Validation: (Checks if user </w:t>
      </w:r>
      <w:r w:rsidR="00A349D2">
        <w:rPr>
          <w:b/>
          <w:u w:val="single"/>
        </w:rPr>
        <w:t xml:space="preserve">profile </w:t>
      </w:r>
      <w:r w:rsidR="001D6D53" w:rsidRPr="00C65ABC">
        <w:rPr>
          <w:b/>
          <w:u w:val="single"/>
        </w:rPr>
        <w:t xml:space="preserve">already </w:t>
      </w:r>
      <w:r w:rsidR="00A349D2" w:rsidRPr="00C65ABC">
        <w:rPr>
          <w:b/>
          <w:u w:val="single"/>
        </w:rPr>
        <w:t>exists</w:t>
      </w:r>
      <w:r w:rsidR="001D6D53" w:rsidRPr="00C65ABC">
        <w:rPr>
          <w:b/>
          <w:u w:val="single"/>
        </w:rPr>
        <w:t>)</w:t>
      </w:r>
    </w:p>
    <w:p w14:paraId="0F3DDE2D" w14:textId="77777777" w:rsidR="001D6D53" w:rsidRDefault="001D6D53" w:rsidP="001D6D53">
      <w:pPr>
        <w:pStyle w:val="BodyText1"/>
      </w:pPr>
      <w:r>
        <w:t xml:space="preserve">          </w:t>
      </w:r>
      <w:r w:rsidR="00C31126">
        <w:t xml:space="preserve">      </w:t>
      </w:r>
      <w:r w:rsidR="00D4457F">
        <w:tab/>
      </w:r>
      <w:r w:rsidR="0075462C">
        <w:t>C</w:t>
      </w:r>
      <w:r w:rsidRPr="00C65ABC">
        <w:t xml:space="preserve">lick on </w:t>
      </w:r>
      <w:r w:rsidR="00E713AB">
        <w:t xml:space="preserve">the </w:t>
      </w:r>
      <w:r w:rsidRPr="00C65ABC">
        <w:t>below link</w:t>
      </w:r>
      <w:r w:rsidR="00E713AB">
        <w:t xml:space="preserve"> to validate</w:t>
      </w:r>
      <w:r w:rsidR="004A2926">
        <w:t xml:space="preserve"> users</w:t>
      </w:r>
      <w:r w:rsidR="00E713AB">
        <w:t>:</w:t>
      </w:r>
    </w:p>
    <w:p w14:paraId="538117BF" w14:textId="77777777" w:rsidR="798442EE" w:rsidRDefault="798442EE" w:rsidP="798442EE">
      <w:pPr>
        <w:pStyle w:val="BodyText1"/>
        <w:ind w:left="720"/>
      </w:pPr>
      <w:r>
        <w:t xml:space="preserve">    </w:t>
      </w:r>
    </w:p>
    <w:p w14:paraId="1A78EB75" w14:textId="77777777" w:rsidR="798442EE" w:rsidRDefault="798442EE" w:rsidP="798442EE">
      <w:pPr>
        <w:pStyle w:val="BodyText1"/>
        <w:ind w:left="720"/>
      </w:pPr>
      <w:r>
        <w:t xml:space="preserve">     </w:t>
      </w:r>
      <w:r w:rsidRPr="798442EE">
        <w:rPr>
          <w:rFonts w:ascii="Calibri" w:eastAsia="Calibri" w:hAnsi="Calibri" w:cs="Calibri"/>
          <w:b/>
          <w:bCs/>
          <w:sz w:val="22"/>
        </w:rPr>
        <w:t xml:space="preserve">Test </w:t>
      </w:r>
      <w:r w:rsidRPr="798442EE">
        <w:rPr>
          <w:rFonts w:ascii="Calibri" w:eastAsia="Calibri" w:hAnsi="Calibri" w:cs="Calibri"/>
          <w:sz w:val="22"/>
        </w:rPr>
        <w:t>instance link -</w:t>
      </w:r>
    </w:p>
    <w:p w14:paraId="2BED9EA7" w14:textId="20E4E817" w:rsidR="798442EE" w:rsidRDefault="798442EE" w:rsidP="798442EE">
      <w:pPr>
        <w:pStyle w:val="BodyText1"/>
        <w:ind w:left="720"/>
      </w:pPr>
      <w:r>
        <w:t xml:space="preserve">      </w:t>
      </w:r>
      <w:r w:rsidR="00E40C49">
        <w:tab/>
      </w:r>
      <w:hyperlink r:id="rId22" w:history="1">
        <w:r w:rsidR="00E40C49" w:rsidRPr="00887437">
          <w:rPr>
            <w:rStyle w:val="Hyperlink"/>
          </w:rPr>
          <w:t>https://testcapgemini.assignmentpro.com/Security/UserMaintenance/Users.aspx</w:t>
        </w:r>
      </w:hyperlink>
    </w:p>
    <w:p w14:paraId="628DCF97" w14:textId="07A241B2" w:rsidR="798442EE" w:rsidRDefault="00E40C49" w:rsidP="00E40C49">
      <w:pPr>
        <w:pStyle w:val="BodyText1"/>
      </w:pPr>
      <w:r>
        <w:t xml:space="preserve">  </w:t>
      </w:r>
      <w:r>
        <w:tab/>
      </w:r>
      <w:r w:rsidR="798442EE">
        <w:t xml:space="preserve">     </w:t>
      </w:r>
      <w:r w:rsidR="798442EE" w:rsidRPr="798442EE">
        <w:rPr>
          <w:b/>
          <w:bCs/>
        </w:rPr>
        <w:t xml:space="preserve">Prod </w:t>
      </w:r>
      <w:r w:rsidR="798442EE" w:rsidRPr="798442EE">
        <w:rPr>
          <w:rFonts w:ascii="Calibri" w:eastAsia="Calibri" w:hAnsi="Calibri" w:cs="Calibri"/>
          <w:sz w:val="22"/>
        </w:rPr>
        <w:t xml:space="preserve">instance link - </w:t>
      </w:r>
    </w:p>
    <w:p w14:paraId="7561B46F" w14:textId="77777777" w:rsidR="001D6D53" w:rsidRDefault="001D6D53" w:rsidP="001D6D53">
      <w:pPr>
        <w:pStyle w:val="BodyText1"/>
        <w:rPr>
          <w:rStyle w:val="Hyperlink"/>
          <w:color w:val="000000" w:themeColor="text1"/>
          <w:u w:val="none"/>
        </w:rPr>
      </w:pPr>
      <w:r>
        <w:t xml:space="preserve">         </w:t>
      </w:r>
      <w:r w:rsidR="00C31126">
        <w:t xml:space="preserve">      </w:t>
      </w:r>
      <w:r>
        <w:t xml:space="preserve"> </w:t>
      </w:r>
      <w:r w:rsidR="00D4457F">
        <w:tab/>
      </w:r>
      <w:hyperlink r:id="rId23" w:history="1">
        <w:r w:rsidR="00D4457F" w:rsidRPr="00E850EF">
          <w:rPr>
            <w:rStyle w:val="Hyperlink"/>
          </w:rPr>
          <w:t>https://capgemini.assignmentpro.com/Security/UserMaintenance/Users.aspx</w:t>
        </w:r>
      </w:hyperlink>
    </w:p>
    <w:p w14:paraId="40540BB2" w14:textId="77777777" w:rsidR="001D6D53" w:rsidRDefault="001D6D53" w:rsidP="001D6D53">
      <w:pPr>
        <w:pStyle w:val="BodyText1"/>
        <w:rPr>
          <w:rStyle w:val="Hyperlink"/>
          <w:color w:val="000000" w:themeColor="text1"/>
          <w:u w:val="none"/>
        </w:rPr>
      </w:pPr>
    </w:p>
    <w:p w14:paraId="735191CA" w14:textId="77777777" w:rsidR="001D6D53" w:rsidRPr="001D6D53" w:rsidRDefault="00A47BF1" w:rsidP="001B2B05">
      <w:pPr>
        <w:pStyle w:val="BodyText1"/>
        <w:ind w:left="1440"/>
        <w:rPr>
          <w:rStyle w:val="Hyperlink"/>
          <w:color w:val="000000" w:themeColor="text1"/>
          <w:u w:val="none"/>
        </w:rPr>
      </w:pPr>
      <w:r>
        <w:t xml:space="preserve">Go to </w:t>
      </w:r>
      <w:r w:rsidRPr="00A47BF1">
        <w:rPr>
          <w:b/>
          <w:bCs/>
        </w:rPr>
        <w:t xml:space="preserve">Configuration </w:t>
      </w:r>
      <w:r w:rsidRPr="00A47BF1">
        <w:rPr>
          <w:b/>
          <w:bCs/>
        </w:rPr>
        <w:sym w:font="Wingdings" w:char="F0E0"/>
      </w:r>
      <w:r w:rsidRPr="00A47BF1">
        <w:rPr>
          <w:b/>
          <w:bCs/>
        </w:rPr>
        <w:t xml:space="preserve"> User Maintenance</w:t>
      </w:r>
      <w:r>
        <w:t xml:space="preserve"> </w:t>
      </w:r>
      <w:r w:rsidR="001D6D53">
        <w:t xml:space="preserve">Select the User Type as </w:t>
      </w:r>
      <w:r w:rsidR="001D6D53" w:rsidRPr="009800A4">
        <w:rPr>
          <w:b/>
          <w:bCs/>
        </w:rPr>
        <w:t>‘Internal’</w:t>
      </w:r>
      <w:r w:rsidR="001D6D53">
        <w:t xml:space="preserve"> and enter the </w:t>
      </w:r>
      <w:r w:rsidR="009800A4" w:rsidRPr="009800A4">
        <w:rPr>
          <w:b/>
          <w:bCs/>
        </w:rPr>
        <w:t>E</w:t>
      </w:r>
      <w:r w:rsidR="001D6D53" w:rsidRPr="009800A4">
        <w:rPr>
          <w:b/>
          <w:bCs/>
        </w:rPr>
        <w:t>mail</w:t>
      </w:r>
      <w:r w:rsidR="001D6D53">
        <w:t xml:space="preserve"> and click on Search button</w:t>
      </w:r>
      <w:r w:rsidR="001D6D53">
        <w:rPr>
          <w:rStyle w:val="Hyperlink"/>
          <w:color w:val="000000" w:themeColor="text1"/>
          <w:u w:val="none"/>
        </w:rPr>
        <w:tab/>
      </w:r>
    </w:p>
    <w:p w14:paraId="1B52E254" w14:textId="77777777" w:rsidR="001D6D53" w:rsidRPr="001D6D53" w:rsidRDefault="00D4457F" w:rsidP="00D4457F">
      <w:pPr>
        <w:pStyle w:val="BodyText1"/>
        <w:ind w:left="810"/>
        <w:jc w:val="center"/>
        <w:rPr>
          <w:rStyle w:val="Hyperlink"/>
          <w:b/>
          <w:bCs/>
          <w:color w:val="000000" w:themeColor="text1"/>
        </w:rPr>
      </w:pPr>
      <w:r>
        <w:rPr>
          <w:rStyle w:val="Hyperlink"/>
          <w:b/>
          <w:bCs/>
          <w:noProof/>
          <w:color w:val="000000" w:themeColor="text1"/>
        </w:rPr>
        <w:drawing>
          <wp:inline distT="0" distB="0" distL="0" distR="0" wp14:anchorId="02EF3053" wp14:editId="5CC7EAC0">
            <wp:extent cx="4857750" cy="2390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7260" w14:textId="77777777" w:rsidR="00942923" w:rsidRDefault="00942923" w:rsidP="00942923">
      <w:pPr>
        <w:pStyle w:val="BodyText1"/>
      </w:pPr>
      <w:r>
        <w:t xml:space="preserve">          </w:t>
      </w:r>
    </w:p>
    <w:p w14:paraId="794DC01D" w14:textId="77777777" w:rsidR="00907B6D" w:rsidRDefault="00907B6D" w:rsidP="009B03AB">
      <w:pPr>
        <w:pStyle w:val="BodyText1"/>
        <w:ind w:left="1515"/>
      </w:pPr>
      <w:r w:rsidRPr="00C65ABC">
        <w:t xml:space="preserve">Check if </w:t>
      </w:r>
      <w:r w:rsidR="00235B0F">
        <w:t>the profile exists</w:t>
      </w:r>
      <w:r w:rsidRPr="00C65ABC">
        <w:t xml:space="preserve"> with same </w:t>
      </w:r>
      <w:r w:rsidRPr="00907B6D">
        <w:rPr>
          <w:b/>
          <w:bCs/>
        </w:rPr>
        <w:t>security role</w:t>
      </w:r>
      <w:r w:rsidRPr="00C65ABC">
        <w:t xml:space="preserve"> and with </w:t>
      </w:r>
      <w:r w:rsidRPr="00907B6D">
        <w:rPr>
          <w:b/>
          <w:bCs/>
        </w:rPr>
        <w:t>blank</w:t>
      </w:r>
      <w:r w:rsidRPr="00C65ABC">
        <w:t xml:space="preserve"> Expiration date. </w:t>
      </w:r>
    </w:p>
    <w:p w14:paraId="36D00050" w14:textId="77777777" w:rsidR="00907B6D" w:rsidRDefault="00907B6D" w:rsidP="00184A53">
      <w:pPr>
        <w:pStyle w:val="BodyText1"/>
        <w:numPr>
          <w:ilvl w:val="0"/>
          <w:numId w:val="30"/>
        </w:numPr>
      </w:pPr>
      <w:r w:rsidRPr="00C65ABC">
        <w:t xml:space="preserve">If </w:t>
      </w:r>
      <w:r w:rsidRPr="00907B6D">
        <w:rPr>
          <w:b/>
          <w:bCs/>
        </w:rPr>
        <w:t>YES</w:t>
      </w:r>
      <w:r w:rsidRPr="00C65ABC">
        <w:t>,</w:t>
      </w:r>
      <w:r>
        <w:t xml:space="preserve"> </w:t>
      </w:r>
      <w:r w:rsidRPr="00C65ABC">
        <w:t xml:space="preserve">there is </w:t>
      </w:r>
      <w:r w:rsidRPr="00907B6D">
        <w:rPr>
          <w:u w:val="single"/>
        </w:rPr>
        <w:t>no need to create any new profile</w:t>
      </w:r>
      <w:r w:rsidR="009575E1">
        <w:t xml:space="preserve"> and</w:t>
      </w:r>
      <w:r w:rsidRPr="00C65ABC">
        <w:t xml:space="preserve"> </w:t>
      </w:r>
      <w:r w:rsidR="00184A53">
        <w:t>send an email as per above Step no. 2</w:t>
      </w:r>
    </w:p>
    <w:p w14:paraId="64A8C691" w14:textId="77777777" w:rsidR="005011EB" w:rsidRDefault="005011EB" w:rsidP="005011EB">
      <w:pPr>
        <w:pStyle w:val="BodyText1"/>
        <w:ind w:left="2520"/>
      </w:pPr>
    </w:p>
    <w:p w14:paraId="39D689C9" w14:textId="21880CB9" w:rsidR="009800A4" w:rsidRDefault="00907B6D" w:rsidP="00E40C49">
      <w:pPr>
        <w:pStyle w:val="BodyText1"/>
        <w:numPr>
          <w:ilvl w:val="0"/>
          <w:numId w:val="30"/>
        </w:numPr>
      </w:pPr>
      <w:r w:rsidRPr="00C65ABC">
        <w:t xml:space="preserve">If </w:t>
      </w:r>
      <w:r w:rsidRPr="00907B6D">
        <w:rPr>
          <w:b/>
          <w:bCs/>
        </w:rPr>
        <w:t>NO</w:t>
      </w:r>
      <w:r w:rsidRPr="00C65ABC">
        <w:t xml:space="preserve">, </w:t>
      </w:r>
      <w:r w:rsidRPr="001D31B6">
        <w:t>proceed</w:t>
      </w:r>
      <w:r w:rsidRPr="00C65ABC">
        <w:t xml:space="preserve"> creating a new profile</w:t>
      </w:r>
      <w:r>
        <w:t xml:space="preserve"> (</w:t>
      </w:r>
      <w:r w:rsidRPr="009575E1">
        <w:rPr>
          <w:highlight w:val="yellow"/>
        </w:rPr>
        <w:t>step</w:t>
      </w:r>
      <w:r w:rsidR="00184A53">
        <w:rPr>
          <w:highlight w:val="yellow"/>
        </w:rPr>
        <w:t xml:space="preserve"> no.</w:t>
      </w:r>
      <w:r w:rsidRPr="009575E1">
        <w:rPr>
          <w:highlight w:val="yellow"/>
        </w:rPr>
        <w:t xml:space="preserve"> </w:t>
      </w:r>
      <w:r w:rsidR="00954248">
        <w:rPr>
          <w:highlight w:val="yellow"/>
        </w:rPr>
        <w:t>3.2</w:t>
      </w:r>
      <w:r w:rsidRPr="009575E1">
        <w:rPr>
          <w:highlight w:val="yellow"/>
        </w:rPr>
        <w:t xml:space="preserve"> onwards</w:t>
      </w:r>
      <w:r w:rsidR="00F824DA">
        <w:t>…</w:t>
      </w:r>
      <w:r>
        <w:t>)</w:t>
      </w:r>
    </w:p>
    <w:p w14:paraId="7B5CEAC6" w14:textId="77777777" w:rsidR="00E40C49" w:rsidRDefault="00E40C49" w:rsidP="00E40C49">
      <w:pPr>
        <w:pStyle w:val="ListParagraph"/>
      </w:pPr>
    </w:p>
    <w:p w14:paraId="31FBBCD5" w14:textId="77777777" w:rsidR="00E40C49" w:rsidRDefault="00E40C49" w:rsidP="00E40C49">
      <w:pPr>
        <w:pStyle w:val="BodyText1"/>
        <w:ind w:left="2520"/>
      </w:pPr>
    </w:p>
    <w:p w14:paraId="1C6F5300" w14:textId="77777777" w:rsidR="00C31126" w:rsidRPr="00793D05" w:rsidRDefault="00C31126" w:rsidP="00C31126">
      <w:pPr>
        <w:pStyle w:val="BodyText1"/>
        <w:numPr>
          <w:ilvl w:val="1"/>
          <w:numId w:val="28"/>
        </w:numPr>
        <w:rPr>
          <w:b/>
          <w:u w:val="single"/>
        </w:rPr>
      </w:pPr>
      <w:r w:rsidRPr="00793D05">
        <w:rPr>
          <w:b/>
          <w:u w:val="single"/>
        </w:rPr>
        <w:t xml:space="preserve">Profile </w:t>
      </w:r>
      <w:r w:rsidR="00265A7B" w:rsidRPr="00793D05">
        <w:rPr>
          <w:b/>
          <w:u w:val="single"/>
        </w:rPr>
        <w:t>Creation:</w:t>
      </w:r>
      <w:r w:rsidRPr="00793D05">
        <w:rPr>
          <w:b/>
          <w:u w:val="single"/>
        </w:rPr>
        <w:t xml:space="preserve"> (User profile, Resource profile)</w:t>
      </w:r>
    </w:p>
    <w:p w14:paraId="75CFE6E9" w14:textId="77777777" w:rsidR="003D0E07" w:rsidRDefault="004302CD" w:rsidP="004302CD">
      <w:pPr>
        <w:pStyle w:val="BodyText1"/>
      </w:pPr>
      <w:r>
        <w:rPr>
          <w:lang w:val="en-GB"/>
        </w:rPr>
        <w:t xml:space="preserve">                       </w:t>
      </w:r>
      <w:r w:rsidR="00212509" w:rsidRPr="001502C0">
        <w:rPr>
          <w:highlight w:val="yellow"/>
          <w:lang w:val="en-GB"/>
        </w:rPr>
        <w:t xml:space="preserve">Below is the template </w:t>
      </w:r>
      <w:r w:rsidR="00361368" w:rsidRPr="001502C0">
        <w:rPr>
          <w:highlight w:val="yellow"/>
          <w:lang w:val="en-GB"/>
        </w:rPr>
        <w:t xml:space="preserve">to be used for </w:t>
      </w:r>
      <w:r w:rsidR="001502C0" w:rsidRPr="001502C0">
        <w:rPr>
          <w:highlight w:val="yellow"/>
          <w:lang w:val="en-GB"/>
        </w:rPr>
        <w:t>reference purpose as per the user profile role</w:t>
      </w:r>
    </w:p>
    <w:p w14:paraId="43DA7686" w14:textId="02435835" w:rsidR="002C7196" w:rsidRDefault="003D0E07" w:rsidP="003D0E07">
      <w:pPr>
        <w:pStyle w:val="BodyText1"/>
        <w:rPr>
          <w:lang w:val="en-GB"/>
        </w:rPr>
      </w:pPr>
      <w:r>
        <w:rPr>
          <w:lang w:val="en-GB"/>
        </w:rPr>
        <w:t xml:space="preserve">          </w:t>
      </w:r>
      <w:r w:rsidR="00C31126">
        <w:tab/>
      </w:r>
      <w:r w:rsidR="00C31126">
        <w:tab/>
      </w:r>
      <w:r w:rsidR="00451F2A">
        <w:tab/>
      </w:r>
      <w:bookmarkStart w:id="8" w:name="_MON_1622387521"/>
      <w:bookmarkEnd w:id="8"/>
      <w:r w:rsidR="00A04B9B">
        <w:object w:dxaOrig="1376" w:dyaOrig="899" w14:anchorId="637030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69pt;height:45pt" o:ole="">
            <v:imagedata r:id="rId25" o:title=""/>
          </v:shape>
          <o:OLEObject Type="Embed" ProgID="Excel.Sheet.12" ShapeID="_x0000_i1031" DrawAspect="Icon" ObjectID="_1626266366" r:id="rId26"/>
        </w:object>
      </w:r>
    </w:p>
    <w:p w14:paraId="2F01D284" w14:textId="77777777" w:rsidR="00346205" w:rsidRDefault="00DA5997" w:rsidP="0035296E">
      <w:pPr>
        <w:pStyle w:val="BodyText1"/>
        <w:rPr>
          <w:lang w:val="en-GB"/>
        </w:rPr>
      </w:pPr>
      <w:r>
        <w:rPr>
          <w:lang w:val="en-GB"/>
        </w:rPr>
        <w:tab/>
      </w:r>
    </w:p>
    <w:p w14:paraId="73F5D1A4" w14:textId="77777777" w:rsidR="002002C3" w:rsidRDefault="002002C3" w:rsidP="0035296E">
      <w:pPr>
        <w:pStyle w:val="BodyText1"/>
        <w:rPr>
          <w:lang w:val="en-GB"/>
        </w:rPr>
      </w:pPr>
    </w:p>
    <w:p w14:paraId="3878698E" w14:textId="77777777" w:rsidR="007B7AB2" w:rsidRPr="00011B75" w:rsidRDefault="007B7AB2" w:rsidP="003F6672">
      <w:pPr>
        <w:pStyle w:val="BodyText1"/>
        <w:numPr>
          <w:ilvl w:val="2"/>
          <w:numId w:val="28"/>
        </w:numPr>
        <w:rPr>
          <w:szCs w:val="20"/>
          <w:lang w:val="en-GB"/>
        </w:rPr>
      </w:pPr>
      <w:r w:rsidRPr="00011B75">
        <w:rPr>
          <w:b/>
          <w:bCs/>
          <w:szCs w:val="20"/>
          <w:u w:val="single"/>
          <w:lang w:val="en-GB"/>
        </w:rPr>
        <w:t>User Profile creation</w:t>
      </w:r>
    </w:p>
    <w:p w14:paraId="7E76327E" w14:textId="77777777" w:rsidR="00011B75" w:rsidRDefault="00011B75" w:rsidP="003F6672">
      <w:pPr>
        <w:pStyle w:val="BodyText1"/>
        <w:ind w:left="2160"/>
      </w:pPr>
      <w:r>
        <w:t xml:space="preserve">BOT will browse the below link to create a </w:t>
      </w:r>
      <w:r w:rsidRPr="00DA5997">
        <w:rPr>
          <w:b/>
          <w:bCs/>
        </w:rPr>
        <w:t>new User profile</w:t>
      </w:r>
      <w:r>
        <w:t xml:space="preserve"> (</w:t>
      </w:r>
      <w:r w:rsidRPr="00A47BF1">
        <w:rPr>
          <w:b/>
          <w:bCs/>
        </w:rPr>
        <w:t xml:space="preserve">Configuration </w:t>
      </w:r>
      <w:r w:rsidRPr="00A47BF1">
        <w:rPr>
          <w:b/>
          <w:bCs/>
        </w:rPr>
        <w:sym w:font="Wingdings" w:char="F0E0"/>
      </w:r>
      <w:r w:rsidRPr="00A47BF1">
        <w:rPr>
          <w:b/>
          <w:bCs/>
        </w:rPr>
        <w:t xml:space="preserve"> User Maintenance</w:t>
      </w:r>
      <w:r>
        <w:rPr>
          <w:b/>
          <w:bCs/>
        </w:rPr>
        <w:t xml:space="preserve">, click on </w:t>
      </w:r>
      <w:r w:rsidRPr="00A47BF1">
        <w:rPr>
          <w:b/>
          <w:bCs/>
          <w:highlight w:val="yellow"/>
        </w:rPr>
        <w:t>+</w:t>
      </w:r>
      <w:r>
        <w:rPr>
          <w:b/>
          <w:bCs/>
        </w:rPr>
        <w:t xml:space="preserve"> sign to create new one</w:t>
      </w:r>
      <w:r>
        <w:t>)</w:t>
      </w:r>
    </w:p>
    <w:p w14:paraId="177BF7AC" w14:textId="77777777" w:rsidR="798442EE" w:rsidRDefault="798442EE" w:rsidP="798442EE">
      <w:pPr>
        <w:pStyle w:val="BodyText1"/>
        <w:ind w:left="1440" w:firstLine="720"/>
        <w:rPr>
          <w:rFonts w:ascii="Calibri" w:eastAsia="Calibri" w:hAnsi="Calibri" w:cs="Calibri"/>
          <w:b/>
          <w:bCs/>
          <w:sz w:val="22"/>
        </w:rPr>
      </w:pPr>
    </w:p>
    <w:p w14:paraId="09D94A8B" w14:textId="77777777" w:rsidR="798442EE" w:rsidRDefault="798442EE" w:rsidP="798442EE">
      <w:pPr>
        <w:pStyle w:val="BodyText1"/>
        <w:ind w:left="1440" w:firstLine="720"/>
      </w:pPr>
      <w:r w:rsidRPr="798442EE">
        <w:rPr>
          <w:rFonts w:ascii="Calibri" w:eastAsia="Calibri" w:hAnsi="Calibri" w:cs="Calibri"/>
          <w:b/>
          <w:bCs/>
          <w:sz w:val="22"/>
        </w:rPr>
        <w:t xml:space="preserve">Test </w:t>
      </w:r>
      <w:r w:rsidRPr="798442EE">
        <w:rPr>
          <w:rFonts w:ascii="Calibri" w:eastAsia="Calibri" w:hAnsi="Calibri" w:cs="Calibri"/>
          <w:sz w:val="22"/>
        </w:rPr>
        <w:t>instance link -</w:t>
      </w:r>
    </w:p>
    <w:p w14:paraId="700D6DCA" w14:textId="77777777" w:rsidR="798442EE" w:rsidRDefault="00117A91" w:rsidP="798442EE">
      <w:pPr>
        <w:pStyle w:val="BodyText1"/>
        <w:ind w:left="2160"/>
        <w:rPr>
          <w:lang w:val="en-GB"/>
        </w:rPr>
      </w:pPr>
      <w:hyperlink r:id="rId27">
        <w:r w:rsidR="798442EE" w:rsidRPr="798442EE">
          <w:rPr>
            <w:rStyle w:val="Hyperlink"/>
          </w:rPr>
          <w:t>https://testcapgemini.assignmentpro.com/</w:t>
        </w:r>
      </w:hyperlink>
      <w:hyperlink r:id="rId28">
        <w:r w:rsidR="798442EE" w:rsidRPr="798442EE">
          <w:rPr>
            <w:rStyle w:val="Hyperlink"/>
          </w:rPr>
          <w:t>Security/UserMaintenance/UserMaintenance.aspx?UserID=0</w:t>
        </w:r>
      </w:hyperlink>
    </w:p>
    <w:p w14:paraId="4E39E088" w14:textId="77777777" w:rsidR="798442EE" w:rsidRDefault="798442EE" w:rsidP="798442EE">
      <w:pPr>
        <w:pStyle w:val="BodyText1"/>
        <w:ind w:left="1440" w:firstLine="720"/>
        <w:rPr>
          <w:rFonts w:ascii="Calibri" w:eastAsia="Calibri" w:hAnsi="Calibri" w:cs="Calibri"/>
          <w:b/>
          <w:bCs/>
          <w:sz w:val="22"/>
        </w:rPr>
      </w:pPr>
    </w:p>
    <w:p w14:paraId="1D67AEE1" w14:textId="77777777" w:rsidR="798442EE" w:rsidRDefault="798442EE" w:rsidP="798442EE">
      <w:pPr>
        <w:pStyle w:val="BodyText1"/>
        <w:ind w:left="1440" w:firstLine="720"/>
      </w:pPr>
      <w:r w:rsidRPr="798442EE">
        <w:rPr>
          <w:rFonts w:ascii="Calibri" w:eastAsia="Calibri" w:hAnsi="Calibri" w:cs="Calibri"/>
          <w:b/>
          <w:bCs/>
          <w:sz w:val="22"/>
        </w:rPr>
        <w:t xml:space="preserve">Prod </w:t>
      </w:r>
      <w:r w:rsidRPr="798442EE">
        <w:rPr>
          <w:rFonts w:ascii="Calibri" w:eastAsia="Calibri" w:hAnsi="Calibri" w:cs="Calibri"/>
          <w:sz w:val="22"/>
        </w:rPr>
        <w:t>instance link -</w:t>
      </w:r>
    </w:p>
    <w:p w14:paraId="2DACAFAD" w14:textId="77777777" w:rsidR="00011B75" w:rsidRPr="00545994" w:rsidRDefault="00117A91" w:rsidP="003F6672">
      <w:pPr>
        <w:pStyle w:val="BodyText1"/>
        <w:ind w:left="2160"/>
        <w:rPr>
          <w:lang w:val="en-GB"/>
        </w:rPr>
      </w:pPr>
      <w:hyperlink r:id="rId29" w:history="1">
        <w:r w:rsidR="003F6672" w:rsidRPr="00851845">
          <w:rPr>
            <w:rStyle w:val="Hyperlink"/>
          </w:rPr>
          <w:t>https://capgemini.assignmentpro.com/Security/UserMaintenance/UserMaintenance.aspx?UserID=0</w:t>
        </w:r>
      </w:hyperlink>
    </w:p>
    <w:p w14:paraId="54DC53B1" w14:textId="77777777" w:rsidR="00545994" w:rsidRDefault="00545994" w:rsidP="00011B75">
      <w:pPr>
        <w:pStyle w:val="BodyText1"/>
        <w:ind w:left="720"/>
        <w:jc w:val="right"/>
        <w:rPr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620B4D2E" wp14:editId="669CBB38">
            <wp:extent cx="5172075" cy="2668905"/>
            <wp:effectExtent l="0" t="0" r="0" b="0"/>
            <wp:docPr id="5511557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0F5" w14:textId="43667A14" w:rsidR="00545994" w:rsidRDefault="00734A95" w:rsidP="00545994">
      <w:pPr>
        <w:pStyle w:val="BodyText1"/>
        <w:ind w:left="72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‘+’ sign will take you to user profile creation </w:t>
      </w:r>
    </w:p>
    <w:p w14:paraId="095CD0D0" w14:textId="77777777" w:rsidR="00CA1F76" w:rsidRDefault="00CA1F76" w:rsidP="00545994">
      <w:pPr>
        <w:pStyle w:val="BodyText1"/>
        <w:ind w:left="720"/>
        <w:rPr>
          <w:lang w:val="en-GB"/>
        </w:rPr>
      </w:pPr>
    </w:p>
    <w:p w14:paraId="48C36BD1" w14:textId="77777777" w:rsidR="00DA5997" w:rsidRDefault="00011B75" w:rsidP="00011B75">
      <w:pPr>
        <w:pStyle w:val="BodyText1"/>
        <w:ind w:left="720" w:firstLine="720"/>
        <w:rPr>
          <w:lang w:val="en-GB"/>
        </w:rPr>
      </w:pPr>
      <w:r>
        <w:rPr>
          <w:lang w:val="en-GB"/>
        </w:rPr>
        <w:t xml:space="preserve"> </w:t>
      </w:r>
      <w:r w:rsidR="003F6672">
        <w:rPr>
          <w:lang w:val="en-GB"/>
        </w:rPr>
        <w:tab/>
      </w:r>
      <w:r w:rsidR="005D7339">
        <w:rPr>
          <w:lang w:val="en-GB"/>
        </w:rPr>
        <w:t xml:space="preserve">Data </w:t>
      </w:r>
      <w:r w:rsidR="000615AF">
        <w:rPr>
          <w:lang w:val="en-GB"/>
        </w:rPr>
        <w:t xml:space="preserve">getting </w:t>
      </w:r>
      <w:r w:rsidR="00D6664B">
        <w:rPr>
          <w:lang w:val="en-GB"/>
        </w:rPr>
        <w:t>entered</w:t>
      </w:r>
      <w:r w:rsidR="000615AF">
        <w:rPr>
          <w:lang w:val="en-GB"/>
        </w:rPr>
        <w:t xml:space="preserve"> </w:t>
      </w:r>
      <w:r w:rsidR="00D6664B">
        <w:rPr>
          <w:lang w:val="en-GB"/>
        </w:rPr>
        <w:t xml:space="preserve">as </w:t>
      </w:r>
      <w:r w:rsidR="000615AF">
        <w:rPr>
          <w:lang w:val="en-GB"/>
        </w:rPr>
        <w:t>below</w:t>
      </w:r>
      <w:r w:rsidR="00D6664B">
        <w:rPr>
          <w:lang w:val="en-GB"/>
        </w:rPr>
        <w:t>. F</w:t>
      </w:r>
      <w:r w:rsidR="000615AF">
        <w:rPr>
          <w:lang w:val="en-GB"/>
        </w:rPr>
        <w:t xml:space="preserve">ields will differ based on </w:t>
      </w:r>
      <w:r w:rsidR="00D6664B">
        <w:rPr>
          <w:lang w:val="en-GB"/>
        </w:rPr>
        <w:t xml:space="preserve">the </w:t>
      </w:r>
      <w:r w:rsidR="000615AF">
        <w:rPr>
          <w:lang w:val="en-GB"/>
        </w:rPr>
        <w:t>roles</w:t>
      </w:r>
      <w:r w:rsidR="00D6664B">
        <w:rPr>
          <w:lang w:val="en-GB"/>
        </w:rPr>
        <w:t xml:space="preserve"> requested</w:t>
      </w:r>
      <w:r w:rsidR="000615AF">
        <w:rPr>
          <w:lang w:val="en-GB"/>
        </w:rPr>
        <w:t>.</w:t>
      </w:r>
      <w:r w:rsidR="005D7339">
        <w:rPr>
          <w:lang w:val="en-GB"/>
        </w:rPr>
        <w:t xml:space="preserve"> </w:t>
      </w:r>
    </w:p>
    <w:p w14:paraId="0C0C09DF" w14:textId="77777777" w:rsidR="002C7196" w:rsidRDefault="00DA5997" w:rsidP="00011B75">
      <w:pPr>
        <w:pStyle w:val="BodyText1"/>
        <w:jc w:val="right"/>
        <w:rPr>
          <w:lang w:val="en-GB"/>
        </w:rPr>
      </w:pPr>
      <w:r>
        <w:rPr>
          <w:noProof/>
        </w:rPr>
        <w:drawing>
          <wp:inline distT="0" distB="0" distL="0" distR="0" wp14:anchorId="25C7478F" wp14:editId="69110839">
            <wp:extent cx="5172076" cy="2914650"/>
            <wp:effectExtent l="0" t="0" r="0" b="0"/>
            <wp:docPr id="21319602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546D" w14:textId="77777777" w:rsidR="00CA1F76" w:rsidRDefault="00034092" w:rsidP="0035296E">
      <w:pPr>
        <w:pStyle w:val="BodyText1"/>
        <w:rPr>
          <w:b/>
        </w:rPr>
      </w:pPr>
      <w:r w:rsidRPr="798442EE">
        <w:rPr>
          <w:b/>
          <w:bCs/>
        </w:rPr>
        <w:lastRenderedPageBreak/>
        <w:t xml:space="preserve"> </w:t>
      </w:r>
      <w:r>
        <w:rPr>
          <w:b/>
        </w:rPr>
        <w:tab/>
      </w:r>
      <w:r w:rsidR="003F6672">
        <w:rPr>
          <w:b/>
        </w:rPr>
        <w:tab/>
      </w:r>
      <w:r w:rsidR="003F6672" w:rsidRPr="798442EE">
        <w:rPr>
          <w:b/>
          <w:bCs/>
        </w:rPr>
        <w:t xml:space="preserve">  </w:t>
      </w:r>
    </w:p>
    <w:p w14:paraId="1973DC4A" w14:textId="77777777" w:rsidR="00A34CAB" w:rsidRPr="00A34CAB" w:rsidRDefault="00CA1F76" w:rsidP="00CA1F76">
      <w:pPr>
        <w:pStyle w:val="BodyText1"/>
        <w:ind w:left="720" w:firstLine="720"/>
        <w:rPr>
          <w:bCs/>
        </w:rPr>
      </w:pPr>
      <w:r>
        <w:rPr>
          <w:b/>
        </w:rPr>
        <w:t xml:space="preserve">  </w:t>
      </w:r>
      <w:r w:rsidR="00A34CAB" w:rsidRPr="00A34CAB">
        <w:rPr>
          <w:bCs/>
        </w:rPr>
        <w:t xml:space="preserve">Once the highlighted fields have been filled, go to below screen and select </w:t>
      </w:r>
    </w:p>
    <w:p w14:paraId="0CD6B995" w14:textId="77777777" w:rsidR="00034092" w:rsidRDefault="003F6672" w:rsidP="003F6672">
      <w:pPr>
        <w:pStyle w:val="BodyText1"/>
        <w:ind w:left="1440"/>
        <w:rPr>
          <w:lang w:val="en-GB"/>
        </w:rPr>
      </w:pPr>
      <w:r>
        <w:rPr>
          <w:bCs/>
        </w:rPr>
        <w:t xml:space="preserve">  </w:t>
      </w:r>
      <w:r w:rsidR="00A34CAB" w:rsidRPr="00A34CAB">
        <w:rPr>
          <w:bCs/>
        </w:rPr>
        <w:t>the requested role and click “</w:t>
      </w:r>
      <w:r w:rsidR="00A34CAB" w:rsidRPr="00A34CAB">
        <w:rPr>
          <w:b/>
        </w:rPr>
        <w:t>Save</w:t>
      </w:r>
      <w:r w:rsidR="00A34CAB" w:rsidRPr="00A34CAB">
        <w:rPr>
          <w:bCs/>
        </w:rPr>
        <w:t>”</w:t>
      </w:r>
    </w:p>
    <w:p w14:paraId="249A5389" w14:textId="77777777" w:rsidR="002C7196" w:rsidRDefault="00DA5997" w:rsidP="00CA1F76">
      <w:pPr>
        <w:pStyle w:val="BodyText1"/>
        <w:jc w:val="right"/>
        <w:rPr>
          <w:lang w:val="en-GB"/>
        </w:rPr>
      </w:pPr>
      <w:r>
        <w:rPr>
          <w:noProof/>
        </w:rPr>
        <w:drawing>
          <wp:inline distT="0" distB="0" distL="0" distR="0" wp14:anchorId="4D75534A" wp14:editId="29091CE5">
            <wp:extent cx="5381625" cy="3688715"/>
            <wp:effectExtent l="0" t="0" r="9525" b="6985"/>
            <wp:docPr id="185975163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068" w14:textId="77777777" w:rsidR="00034092" w:rsidRDefault="00D2410F" w:rsidP="00D2410F">
      <w:pPr>
        <w:pStyle w:val="BodyText1"/>
        <w:rPr>
          <w:lang w:val="en-GB"/>
        </w:rPr>
      </w:pPr>
      <w:r>
        <w:rPr>
          <w:lang w:val="en-GB"/>
        </w:rPr>
        <w:tab/>
      </w:r>
    </w:p>
    <w:p w14:paraId="007C241F" w14:textId="77777777" w:rsidR="00D2410F" w:rsidRDefault="00034092" w:rsidP="00D2410F">
      <w:pPr>
        <w:pStyle w:val="BodyText1"/>
      </w:pPr>
      <w:r>
        <w:rPr>
          <w:lang w:val="en-GB"/>
        </w:rPr>
        <w:tab/>
      </w:r>
      <w:r w:rsidR="003E133C">
        <w:rPr>
          <w:lang w:val="en-GB"/>
        </w:rPr>
        <w:t xml:space="preserve">       </w:t>
      </w:r>
      <w:r w:rsidR="003E133C">
        <w:rPr>
          <w:lang w:val="en-GB"/>
        </w:rPr>
        <w:tab/>
      </w:r>
      <w:r>
        <w:t xml:space="preserve">Click on </w:t>
      </w:r>
      <w:r w:rsidRPr="00034092">
        <w:rPr>
          <w:b/>
          <w:bCs/>
        </w:rPr>
        <w:t>Generate Password</w:t>
      </w:r>
      <w:r>
        <w:t xml:space="preserve"> Button after </w:t>
      </w:r>
      <w:r w:rsidRPr="00034092">
        <w:rPr>
          <w:b/>
          <w:bCs/>
        </w:rPr>
        <w:t>saving</w:t>
      </w:r>
      <w:r>
        <w:t xml:space="preserve"> the data under User Profile</w:t>
      </w:r>
    </w:p>
    <w:p w14:paraId="358260AD" w14:textId="77777777" w:rsidR="00034092" w:rsidRDefault="00034092" w:rsidP="00D2410F">
      <w:pPr>
        <w:pStyle w:val="BodyText1"/>
        <w:rPr>
          <w:lang w:val="en-GB"/>
        </w:rPr>
      </w:pPr>
      <w:r>
        <w:tab/>
      </w:r>
    </w:p>
    <w:p w14:paraId="65C39527" w14:textId="77777777" w:rsidR="00D2410F" w:rsidRDefault="00034092" w:rsidP="003E133C">
      <w:pPr>
        <w:pStyle w:val="BodyText1"/>
        <w:jc w:val="right"/>
        <w:rPr>
          <w:lang w:val="en-GB"/>
        </w:rPr>
      </w:pPr>
      <w:r>
        <w:rPr>
          <w:noProof/>
        </w:rPr>
        <w:drawing>
          <wp:inline distT="0" distB="0" distL="0" distR="0" wp14:anchorId="5DA63CF4" wp14:editId="4D7D4C95">
            <wp:extent cx="5562600" cy="3467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045" cy="34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957" w14:textId="77777777" w:rsidR="0050581A" w:rsidRDefault="0050581A" w:rsidP="00D2410F">
      <w:pPr>
        <w:pStyle w:val="BodyText1"/>
        <w:rPr>
          <w:lang w:val="en-GB"/>
        </w:rPr>
      </w:pPr>
    </w:p>
    <w:p w14:paraId="312D5EDC" w14:textId="77777777" w:rsidR="00011B75" w:rsidRDefault="00011B75" w:rsidP="00D2410F">
      <w:pPr>
        <w:pStyle w:val="BodyText1"/>
        <w:rPr>
          <w:lang w:val="en-GB"/>
        </w:rPr>
      </w:pPr>
    </w:p>
    <w:p w14:paraId="349CF6DD" w14:textId="77777777" w:rsidR="00D2410F" w:rsidRDefault="007B7AB2" w:rsidP="003E133C">
      <w:pPr>
        <w:pStyle w:val="BodyText1"/>
        <w:numPr>
          <w:ilvl w:val="2"/>
          <w:numId w:val="35"/>
        </w:numPr>
        <w:rPr>
          <w:b/>
          <w:bCs/>
          <w:szCs w:val="20"/>
          <w:u w:val="single"/>
          <w:lang w:val="en-GB"/>
        </w:rPr>
      </w:pPr>
      <w:r w:rsidRPr="003E133C">
        <w:rPr>
          <w:b/>
          <w:bCs/>
          <w:szCs w:val="20"/>
          <w:u w:val="single"/>
          <w:lang w:val="en-GB"/>
        </w:rPr>
        <w:t>Resource Profile creation</w:t>
      </w:r>
    </w:p>
    <w:p w14:paraId="04B74711" w14:textId="06CB3E2A" w:rsidR="003E133C" w:rsidRDefault="003E133C" w:rsidP="003E133C">
      <w:pPr>
        <w:pStyle w:val="BodyText1"/>
        <w:ind w:left="2340"/>
      </w:pPr>
      <w:r>
        <w:t xml:space="preserve">After creation of User profile, </w:t>
      </w:r>
      <w:r w:rsidR="00E40C49">
        <w:t xml:space="preserve">need to fill details </w:t>
      </w:r>
      <w:r w:rsidR="002712BF">
        <w:t>(</w:t>
      </w:r>
      <w:r w:rsidR="00E40C49">
        <w:t>as per excel sheet attached</w:t>
      </w:r>
      <w:r w:rsidR="002712BF">
        <w:t>) for Resource Profile creation using</w:t>
      </w:r>
      <w:r w:rsidRPr="00BD1E3B">
        <w:t xml:space="preserve"> </w:t>
      </w:r>
      <w:r>
        <w:t>below link</w:t>
      </w:r>
    </w:p>
    <w:p w14:paraId="3E1C912D" w14:textId="77777777" w:rsidR="0025013A" w:rsidRDefault="0025013A" w:rsidP="003E133C">
      <w:pPr>
        <w:pStyle w:val="BodyText1"/>
        <w:ind w:left="2340"/>
      </w:pPr>
    </w:p>
    <w:p w14:paraId="63C24405" w14:textId="77777777" w:rsidR="0025013A" w:rsidRDefault="0025013A" w:rsidP="0025013A">
      <w:pPr>
        <w:pStyle w:val="BodyText1"/>
        <w:ind w:left="1440" w:firstLine="720"/>
      </w:pPr>
      <w:r w:rsidRPr="798442EE">
        <w:rPr>
          <w:rFonts w:ascii="Calibri" w:eastAsia="Calibri" w:hAnsi="Calibri" w:cs="Calibri"/>
          <w:b/>
          <w:bCs/>
          <w:sz w:val="22"/>
        </w:rPr>
        <w:t xml:space="preserve">Test </w:t>
      </w:r>
      <w:r w:rsidRPr="798442EE">
        <w:rPr>
          <w:rFonts w:ascii="Calibri" w:eastAsia="Calibri" w:hAnsi="Calibri" w:cs="Calibri"/>
          <w:sz w:val="22"/>
        </w:rPr>
        <w:t>instance link -</w:t>
      </w:r>
    </w:p>
    <w:p w14:paraId="04AE7B66" w14:textId="3A268B4B" w:rsidR="0025013A" w:rsidRDefault="0025013A" w:rsidP="0025013A">
      <w:pPr>
        <w:pStyle w:val="BodyText1"/>
        <w:ind w:left="1440" w:firstLine="720"/>
        <w:rPr>
          <w:rStyle w:val="Hyperlink"/>
        </w:rPr>
      </w:pPr>
      <w:hyperlink r:id="rId34" w:history="1">
        <w:r w:rsidRPr="00363536">
          <w:rPr>
            <w:rStyle w:val="Hyperlink"/>
          </w:rPr>
          <w:t>https://testcapgemini.assignmentpro.com/Main/Resource/ResourceDetails.aspx</w:t>
        </w:r>
      </w:hyperlink>
    </w:p>
    <w:p w14:paraId="72EC10A5" w14:textId="73BA80CD" w:rsidR="0025013A" w:rsidRDefault="0025013A" w:rsidP="0025013A">
      <w:pPr>
        <w:pStyle w:val="BodyText1"/>
        <w:ind w:left="1440" w:firstLine="720"/>
        <w:rPr>
          <w:rStyle w:val="Hyperlink"/>
        </w:rPr>
      </w:pPr>
      <w:r w:rsidRPr="0025013A">
        <w:rPr>
          <w:rStyle w:val="Hyperlink"/>
        </w:rPr>
        <w:t>?</w:t>
      </w:r>
      <w:proofErr w:type="spellStart"/>
      <w:r w:rsidRPr="0025013A">
        <w:rPr>
          <w:rStyle w:val="Hyperlink"/>
        </w:rPr>
        <w:t>ResourceID</w:t>
      </w:r>
      <w:proofErr w:type="spellEnd"/>
      <w:r w:rsidRPr="0025013A">
        <w:rPr>
          <w:rStyle w:val="Hyperlink"/>
        </w:rPr>
        <w:t>=0</w:t>
      </w:r>
    </w:p>
    <w:p w14:paraId="54EC4064" w14:textId="77777777" w:rsidR="0025013A" w:rsidRPr="0025013A" w:rsidRDefault="0025013A" w:rsidP="0025013A">
      <w:pPr>
        <w:pStyle w:val="BodyText1"/>
        <w:ind w:left="1440" w:firstLine="720"/>
        <w:rPr>
          <w:rStyle w:val="Hyperlink"/>
        </w:rPr>
      </w:pPr>
    </w:p>
    <w:p w14:paraId="654778C2" w14:textId="77777777" w:rsidR="0025013A" w:rsidRDefault="0025013A" w:rsidP="0025013A">
      <w:pPr>
        <w:pStyle w:val="BodyText1"/>
        <w:ind w:left="1440" w:firstLine="720"/>
      </w:pPr>
      <w:r w:rsidRPr="798442EE">
        <w:rPr>
          <w:rFonts w:ascii="Calibri" w:eastAsia="Calibri" w:hAnsi="Calibri" w:cs="Calibri"/>
          <w:b/>
          <w:bCs/>
          <w:sz w:val="22"/>
        </w:rPr>
        <w:t xml:space="preserve">Prod </w:t>
      </w:r>
      <w:r w:rsidRPr="798442EE">
        <w:rPr>
          <w:rFonts w:ascii="Calibri" w:eastAsia="Calibri" w:hAnsi="Calibri" w:cs="Calibri"/>
          <w:sz w:val="22"/>
        </w:rPr>
        <w:t>instance link -</w:t>
      </w:r>
    </w:p>
    <w:p w14:paraId="062E154C" w14:textId="798E5F7B" w:rsidR="003E133C" w:rsidRDefault="00117A91" w:rsidP="003E133C">
      <w:pPr>
        <w:pStyle w:val="BodyText1"/>
        <w:ind w:left="2340"/>
        <w:rPr>
          <w:rStyle w:val="Hyperlink"/>
        </w:rPr>
      </w:pPr>
      <w:hyperlink r:id="rId35" w:history="1">
        <w:r w:rsidR="003E133C" w:rsidRPr="00851845">
          <w:rPr>
            <w:rStyle w:val="Hyperlink"/>
          </w:rPr>
          <w:t xml:space="preserve">https://capgemini.assignmentpro.com/Main/Resource/ResourceDetails.aspx? </w:t>
        </w:r>
        <w:proofErr w:type="spellStart"/>
        <w:r w:rsidR="003E133C" w:rsidRPr="00851845">
          <w:rPr>
            <w:rStyle w:val="Hyperlink"/>
          </w:rPr>
          <w:t>ResourceID</w:t>
        </w:r>
        <w:proofErr w:type="spellEnd"/>
        <w:r w:rsidR="003E133C" w:rsidRPr="00851845">
          <w:rPr>
            <w:rStyle w:val="Hyperlink"/>
          </w:rPr>
          <w:t>=0</w:t>
        </w:r>
      </w:hyperlink>
    </w:p>
    <w:p w14:paraId="65F1E320" w14:textId="0BA31CC4" w:rsidR="0025013A" w:rsidRDefault="0025013A" w:rsidP="003E133C">
      <w:pPr>
        <w:pStyle w:val="BodyText1"/>
        <w:ind w:left="2340"/>
        <w:rPr>
          <w:rStyle w:val="Hyperlink"/>
        </w:rPr>
      </w:pPr>
    </w:p>
    <w:p w14:paraId="30F3A7FA" w14:textId="77777777" w:rsidR="00D07332" w:rsidRDefault="00D07332" w:rsidP="003E133C">
      <w:pPr>
        <w:pStyle w:val="BodyText1"/>
        <w:ind w:left="2340"/>
        <w:rPr>
          <w:lang w:val="en-GB"/>
        </w:rPr>
      </w:pPr>
    </w:p>
    <w:p w14:paraId="0E7FF179" w14:textId="77777777" w:rsidR="00D2410F" w:rsidRDefault="00951BDB" w:rsidP="003E133C">
      <w:pPr>
        <w:pStyle w:val="BodyText1"/>
        <w:ind w:left="1440" w:firstLine="720"/>
        <w:rPr>
          <w:lang w:val="en-GB"/>
        </w:rPr>
      </w:pPr>
      <w:r>
        <w:rPr>
          <w:lang w:val="en-GB"/>
        </w:rPr>
        <w:t xml:space="preserve">  </w:t>
      </w:r>
      <w:r w:rsidR="002002C3">
        <w:rPr>
          <w:lang w:val="en-GB"/>
        </w:rPr>
        <w:t xml:space="preserve"> </w:t>
      </w:r>
      <w:r>
        <w:rPr>
          <w:lang w:val="en-GB"/>
        </w:rPr>
        <w:t>S</w:t>
      </w:r>
      <w:r w:rsidR="00346205">
        <w:rPr>
          <w:lang w:val="en-GB"/>
        </w:rPr>
        <w:t xml:space="preserve">napshots </w:t>
      </w:r>
      <w:r>
        <w:rPr>
          <w:lang w:val="en-GB"/>
        </w:rPr>
        <w:t>are as below</w:t>
      </w:r>
      <w:r w:rsidR="00D2410F">
        <w:rPr>
          <w:lang w:val="en-GB"/>
        </w:rPr>
        <w:t xml:space="preserve"> </w:t>
      </w:r>
    </w:p>
    <w:p w14:paraId="5D5F65A7" w14:textId="77777777" w:rsidR="00D2410F" w:rsidRDefault="00D2410F" w:rsidP="00951BDB">
      <w:pPr>
        <w:pStyle w:val="BodyText1"/>
        <w:ind w:firstLine="720"/>
        <w:jc w:val="right"/>
        <w:rPr>
          <w:lang w:val="en-GB"/>
        </w:rPr>
      </w:pPr>
      <w:r>
        <w:rPr>
          <w:noProof/>
        </w:rPr>
        <w:drawing>
          <wp:inline distT="0" distB="0" distL="0" distR="0" wp14:anchorId="5AEFD834" wp14:editId="3E462832">
            <wp:extent cx="5086350" cy="3402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A870" w14:textId="77777777" w:rsidR="00D2410F" w:rsidRDefault="00D2410F" w:rsidP="00D2410F">
      <w:pPr>
        <w:pStyle w:val="BodyText1"/>
        <w:ind w:firstLine="720"/>
        <w:rPr>
          <w:lang w:val="en-GB"/>
        </w:rPr>
      </w:pPr>
    </w:p>
    <w:p w14:paraId="33099253" w14:textId="77777777" w:rsidR="00D2410F" w:rsidRDefault="00D2410F" w:rsidP="00D2410F">
      <w:pPr>
        <w:pStyle w:val="BodyText1"/>
        <w:ind w:firstLine="720"/>
        <w:rPr>
          <w:lang w:val="en-GB"/>
        </w:rPr>
      </w:pPr>
    </w:p>
    <w:p w14:paraId="113F587E" w14:textId="77777777" w:rsidR="00D2410F" w:rsidRDefault="00D2410F" w:rsidP="00951BDB">
      <w:pPr>
        <w:pStyle w:val="BodyText1"/>
        <w:ind w:firstLine="720"/>
        <w:jc w:val="right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80CFD2" wp14:editId="7CB173F7">
            <wp:extent cx="504825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8130" w14:textId="77777777" w:rsidR="002C7196" w:rsidRDefault="002C7196" w:rsidP="0035296E">
      <w:pPr>
        <w:pStyle w:val="BodyText1"/>
        <w:rPr>
          <w:lang w:val="en-GB"/>
        </w:rPr>
      </w:pPr>
    </w:p>
    <w:p w14:paraId="1A92D6BF" w14:textId="77777777" w:rsidR="00951BDB" w:rsidRDefault="00951BDB" w:rsidP="0035296E">
      <w:pPr>
        <w:pStyle w:val="BodyText1"/>
        <w:rPr>
          <w:lang w:val="en-GB"/>
        </w:rPr>
      </w:pPr>
    </w:p>
    <w:p w14:paraId="0E451BBB" w14:textId="38E6C72D" w:rsidR="0075273D" w:rsidRDefault="0075273D" w:rsidP="0075273D">
      <w:pPr>
        <w:pStyle w:val="ListParagraph"/>
        <w:numPr>
          <w:ilvl w:val="0"/>
          <w:numId w:val="18"/>
        </w:numPr>
        <w:tabs>
          <w:tab w:val="clear" w:pos="284"/>
        </w:tabs>
        <w:spacing w:before="0" w:after="160" w:line="259" w:lineRule="auto"/>
        <w:contextualSpacing/>
        <w:jc w:val="left"/>
        <w:rPr>
          <w:rFonts w:ascii="Verdana" w:eastAsia="Arial" w:hAnsi="Verdana"/>
          <w:color w:val="3B3B3B" w:themeColor="background2" w:themeShade="40"/>
          <w:sz w:val="20"/>
          <w:szCs w:val="22"/>
        </w:rPr>
      </w:pPr>
      <w:r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BOT will </w:t>
      </w:r>
      <w:r w:rsidRPr="00146223">
        <w:rPr>
          <w:rFonts w:ascii="Verdana" w:eastAsia="Arial" w:hAnsi="Verdana"/>
          <w:color w:val="3B3B3B" w:themeColor="background2" w:themeShade="40"/>
          <w:sz w:val="20"/>
          <w:szCs w:val="22"/>
        </w:rPr>
        <w:t>raise</w:t>
      </w:r>
      <w:r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request in</w:t>
      </w:r>
      <w:r w:rsidRPr="00146223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JIRA to add the</w:t>
      </w:r>
      <w:r w:rsidR="003702D4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user</w:t>
      </w:r>
      <w:r w:rsidRPr="00146223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access</w:t>
      </w:r>
      <w:r w:rsidR="00676B74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(</w:t>
      </w:r>
      <w:r w:rsidR="00676B74" w:rsidRPr="00676B74">
        <w:rPr>
          <w:rFonts w:ascii="Verdana" w:eastAsia="Arial" w:hAnsi="Verdana"/>
          <w:color w:val="3B3B3B" w:themeColor="background2" w:themeShade="40"/>
          <w:sz w:val="20"/>
          <w:szCs w:val="22"/>
          <w:highlight w:val="yellow"/>
        </w:rPr>
        <w:t>except Queue Manager</w:t>
      </w:r>
      <w:r w:rsidR="00676B74">
        <w:rPr>
          <w:rFonts w:ascii="Verdana" w:eastAsia="Arial" w:hAnsi="Verdana"/>
          <w:color w:val="3B3B3B" w:themeColor="background2" w:themeShade="40"/>
          <w:sz w:val="20"/>
          <w:szCs w:val="22"/>
        </w:rPr>
        <w:t>)</w:t>
      </w:r>
      <w:r w:rsidRPr="00146223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in questionnaire</w:t>
      </w:r>
      <w:r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as below:</w:t>
      </w:r>
      <w:r w:rsidR="00676B74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</w:t>
      </w:r>
    </w:p>
    <w:p w14:paraId="0C458D35" w14:textId="77777777" w:rsidR="0075273D" w:rsidRDefault="0075273D" w:rsidP="0075273D">
      <w:pPr>
        <w:pStyle w:val="BodyText1"/>
      </w:pPr>
      <w:r>
        <w:t xml:space="preserve">          Steps to raise the JIRA:</w:t>
      </w:r>
    </w:p>
    <w:p w14:paraId="6346ED8A" w14:textId="77777777" w:rsidR="0075273D" w:rsidRDefault="0075273D" w:rsidP="0075273D">
      <w:pPr>
        <w:pStyle w:val="BodyText1"/>
        <w:numPr>
          <w:ilvl w:val="6"/>
          <w:numId w:val="33"/>
        </w:numPr>
        <w:ind w:left="1330"/>
      </w:pPr>
      <w:r>
        <w:t>Access below link (Equus need provide you the access to JIRA to access below link).</w:t>
      </w:r>
    </w:p>
    <w:p w14:paraId="4211FA29" w14:textId="77777777" w:rsidR="00676B74" w:rsidRDefault="0075273D" w:rsidP="0075273D">
      <w:pPr>
        <w:pStyle w:val="BodyText1"/>
        <w:rPr>
          <w:rStyle w:val="Hyperlink"/>
        </w:rPr>
      </w:pPr>
      <w:r>
        <w:t xml:space="preserve">                    </w:t>
      </w:r>
      <w:hyperlink r:id="rId38" w:history="1">
        <w:r>
          <w:rPr>
            <w:rStyle w:val="Hyperlink"/>
          </w:rPr>
          <w:t>JIRA</w:t>
        </w:r>
      </w:hyperlink>
      <w:r w:rsidR="00676B74">
        <w:rPr>
          <w:rStyle w:val="Hyperlink"/>
        </w:rPr>
        <w:t xml:space="preserve"> </w:t>
      </w:r>
    </w:p>
    <w:p w14:paraId="22074507" w14:textId="5B638B85" w:rsidR="00676B74" w:rsidRPr="00676B74" w:rsidRDefault="00676B74" w:rsidP="00676B74">
      <w:pPr>
        <w:pStyle w:val="BodyText1"/>
        <w:ind w:left="720" w:firstLine="720"/>
      </w:pPr>
      <w:r w:rsidRPr="00676B74">
        <w:t>Or</w:t>
      </w:r>
    </w:p>
    <w:p w14:paraId="3313A552" w14:textId="55726E88" w:rsidR="0075273D" w:rsidRPr="00676B74" w:rsidRDefault="00676B74" w:rsidP="00676B74">
      <w:pPr>
        <w:pStyle w:val="BodyText1"/>
        <w:ind w:left="720" w:firstLine="720"/>
        <w:rPr>
          <w:color w:val="6FAC10" w:themeColor="accent5" w:themeShade="BF"/>
          <w:u w:val="single"/>
        </w:rPr>
      </w:pPr>
      <w:r w:rsidRPr="00676B74">
        <w:rPr>
          <w:rStyle w:val="Hyperlink"/>
        </w:rPr>
        <w:t>https://equusoft.atlassian.net/browse/CAP-2362</w:t>
      </w:r>
      <w:r>
        <w:rPr>
          <w:rStyle w:val="Hyperlink"/>
        </w:rPr>
        <w:t xml:space="preserve">   </w:t>
      </w:r>
    </w:p>
    <w:p w14:paraId="13B9FAA2" w14:textId="77777777" w:rsidR="0075273D" w:rsidRDefault="0075273D" w:rsidP="0075273D">
      <w:pPr>
        <w:pStyle w:val="BodyText1"/>
        <w:numPr>
          <w:ilvl w:val="6"/>
          <w:numId w:val="33"/>
        </w:numPr>
        <w:ind w:left="1330"/>
      </w:pPr>
      <w:r>
        <w:t>Click on the ‘+’ symbol as highlighted in below screen.</w:t>
      </w:r>
    </w:p>
    <w:p w14:paraId="60D0C309" w14:textId="77777777" w:rsidR="0075273D" w:rsidRDefault="0075273D" w:rsidP="0075273D">
      <w:pPr>
        <w:pStyle w:val="BodyText1"/>
        <w:ind w:left="1330"/>
      </w:pPr>
    </w:p>
    <w:p w14:paraId="43D71439" w14:textId="77777777" w:rsidR="0075273D" w:rsidRDefault="0075273D" w:rsidP="0075273D">
      <w:pPr>
        <w:pStyle w:val="BodyText1"/>
        <w:ind w:left="1330"/>
      </w:pPr>
      <w:r>
        <w:object w:dxaOrig="18010" w:dyaOrig="7550" w14:anchorId="3EBAD247">
          <v:shape id="_x0000_i1026" type="#_x0000_t75" style="width:388pt;height:162pt" o:ole="">
            <v:imagedata r:id="rId39" o:title=""/>
          </v:shape>
          <o:OLEObject Type="Embed" ProgID="PBrush" ShapeID="_x0000_i1026" DrawAspect="Content" ObjectID="_1626266367" r:id="rId40"/>
        </w:object>
      </w:r>
    </w:p>
    <w:p w14:paraId="2D2FB463" w14:textId="77777777" w:rsidR="0075273D" w:rsidRDefault="0075273D" w:rsidP="0075273D">
      <w:pPr>
        <w:pStyle w:val="BodyText1"/>
        <w:ind w:left="1330"/>
      </w:pPr>
    </w:p>
    <w:p w14:paraId="1A28001A" w14:textId="77777777" w:rsidR="0075273D" w:rsidRDefault="0075273D" w:rsidP="0075273D">
      <w:pPr>
        <w:pStyle w:val="BodyText1"/>
        <w:numPr>
          <w:ilvl w:val="6"/>
          <w:numId w:val="33"/>
        </w:numPr>
        <w:ind w:left="1330"/>
      </w:pPr>
      <w:r>
        <w:rPr>
          <w:color w:val="auto"/>
          <w:lang w:val="en-GB"/>
        </w:rPr>
        <w:t>Below screen will appear. Fill the details in the highlighted fields as shown in below screen</w:t>
      </w:r>
    </w:p>
    <w:p w14:paraId="0B989986" w14:textId="77777777" w:rsidR="0075273D" w:rsidRDefault="0075273D" w:rsidP="0075273D">
      <w:pPr>
        <w:pStyle w:val="BodyText1"/>
        <w:ind w:left="1330"/>
      </w:pPr>
    </w:p>
    <w:p w14:paraId="7846665E" w14:textId="77777777" w:rsidR="0075273D" w:rsidRDefault="0075273D" w:rsidP="0075273D">
      <w:pPr>
        <w:pStyle w:val="BodyText1"/>
        <w:ind w:left="1330"/>
      </w:pPr>
      <w:r>
        <w:object w:dxaOrig="12700" w:dyaOrig="7480" w14:anchorId="2021B7E6">
          <v:shape id="_x0000_i1027" type="#_x0000_t75" style="width:432.5pt;height:255pt" o:ole="">
            <v:imagedata r:id="rId41" o:title=""/>
          </v:shape>
          <o:OLEObject Type="Embed" ProgID="PBrush" ShapeID="_x0000_i1027" DrawAspect="Content" ObjectID="_1626266368" r:id="rId42"/>
        </w:object>
      </w:r>
    </w:p>
    <w:p w14:paraId="3FD2294C" w14:textId="77777777" w:rsidR="0075273D" w:rsidRDefault="0075273D" w:rsidP="0075273D">
      <w:pPr>
        <w:pStyle w:val="BodyText1"/>
        <w:ind w:left="1330"/>
      </w:pPr>
    </w:p>
    <w:p w14:paraId="7C8719E7" w14:textId="77777777" w:rsidR="0075273D" w:rsidRDefault="002002C3" w:rsidP="002002C3">
      <w:pPr>
        <w:pStyle w:val="BodyText1"/>
        <w:ind w:left="1330"/>
        <w:jc w:val="right"/>
      </w:pPr>
      <w:r>
        <w:object w:dxaOrig="12760" w:dyaOrig="7270" w14:anchorId="4898BEAE">
          <v:shape id="_x0000_i1028" type="#_x0000_t75" style="width:444pt;height:265.5pt" o:ole="">
            <v:imagedata r:id="rId43" o:title=""/>
          </v:shape>
          <o:OLEObject Type="Embed" ProgID="PBrush" ShapeID="_x0000_i1028" DrawAspect="Content" ObjectID="_1626266369" r:id="rId44"/>
        </w:object>
      </w:r>
    </w:p>
    <w:p w14:paraId="65F9B631" w14:textId="77777777" w:rsidR="0075273D" w:rsidRDefault="0075273D" w:rsidP="0075273D">
      <w:pPr>
        <w:pStyle w:val="ListParagraph"/>
        <w:rPr>
          <w:color w:val="111111"/>
          <w:sz w:val="20"/>
        </w:rPr>
      </w:pPr>
      <w:r>
        <w:rPr>
          <w:color w:val="111111"/>
          <w:sz w:val="20"/>
        </w:rPr>
        <w:tab/>
      </w:r>
    </w:p>
    <w:p w14:paraId="37CF58A2" w14:textId="77777777" w:rsidR="0075273D" w:rsidRDefault="0075273D" w:rsidP="0075273D">
      <w:pPr>
        <w:pStyle w:val="ListParagraph"/>
        <w:rPr>
          <w:rFonts w:ascii="Verdana" w:eastAsia="Arial" w:hAnsi="Verdana"/>
          <w:sz w:val="20"/>
          <w:szCs w:val="22"/>
          <w:lang w:val="en-GB"/>
        </w:rPr>
      </w:pPr>
      <w:r>
        <w:rPr>
          <w:lang w:val="en-GB"/>
        </w:rPr>
        <w:t xml:space="preserve">   </w:t>
      </w:r>
      <w:r w:rsidR="002002C3">
        <w:rPr>
          <w:lang w:val="en-GB"/>
        </w:rPr>
        <w:t xml:space="preserve">    </w:t>
      </w:r>
      <w:r w:rsidRPr="00EB7B81">
        <w:rPr>
          <w:rFonts w:ascii="Verdana" w:eastAsia="Arial" w:hAnsi="Verdana"/>
          <w:sz w:val="20"/>
          <w:szCs w:val="22"/>
          <w:lang w:val="en-GB"/>
        </w:rPr>
        <w:t xml:space="preserve">Select the work type as </w:t>
      </w:r>
      <w:r w:rsidRPr="00EB7B81">
        <w:rPr>
          <w:rFonts w:ascii="Verdana" w:eastAsia="Arial" w:hAnsi="Verdana"/>
          <w:b/>
          <w:bCs/>
          <w:sz w:val="20"/>
          <w:szCs w:val="22"/>
          <w:lang w:val="en-GB"/>
        </w:rPr>
        <w:t>Support</w:t>
      </w:r>
      <w:r w:rsidRPr="00EB7B81">
        <w:rPr>
          <w:rFonts w:ascii="Verdana" w:eastAsia="Arial" w:hAnsi="Verdana"/>
          <w:sz w:val="20"/>
          <w:szCs w:val="22"/>
          <w:lang w:val="en-GB"/>
        </w:rPr>
        <w:t xml:space="preserve"> work and click on ‘</w:t>
      </w:r>
      <w:r w:rsidRPr="00EB7B81">
        <w:rPr>
          <w:rFonts w:ascii="Verdana" w:eastAsia="Arial" w:hAnsi="Verdana"/>
          <w:b/>
          <w:bCs/>
          <w:sz w:val="20"/>
          <w:szCs w:val="22"/>
          <w:lang w:val="en-GB"/>
        </w:rPr>
        <w:t>Create’</w:t>
      </w:r>
    </w:p>
    <w:p w14:paraId="288808BC" w14:textId="77777777" w:rsidR="00EB7B81" w:rsidRDefault="00EB7B81" w:rsidP="0075273D">
      <w:pPr>
        <w:pStyle w:val="ListParagraph"/>
        <w:rPr>
          <w:b/>
          <w:bCs/>
          <w:lang w:val="en-GB"/>
        </w:rPr>
      </w:pPr>
    </w:p>
    <w:bookmarkStart w:id="9" w:name="_GoBack"/>
    <w:p w14:paraId="05C3CB86" w14:textId="77777777" w:rsidR="00E52926" w:rsidRDefault="002002C3" w:rsidP="002002C3">
      <w:pPr>
        <w:pStyle w:val="ListParagraph"/>
        <w:jc w:val="right"/>
      </w:pPr>
      <w:r>
        <w:object w:dxaOrig="12270" w:dyaOrig="7610" w14:anchorId="26D80808">
          <v:shape id="_x0000_i1029" type="#_x0000_t75" style="width:429pt;height:4in" o:ole="">
            <v:imagedata r:id="rId45" o:title=""/>
          </v:shape>
          <o:OLEObject Type="Embed" ProgID="PBrush" ShapeID="_x0000_i1029" DrawAspect="Content" ObjectID="_1626266370" r:id="rId46"/>
        </w:object>
      </w:r>
      <w:bookmarkEnd w:id="9"/>
    </w:p>
    <w:p w14:paraId="43638223" w14:textId="77777777" w:rsidR="002002C3" w:rsidRDefault="002002C3" w:rsidP="00BC31FC">
      <w:pPr>
        <w:pStyle w:val="ListParagraph"/>
      </w:pPr>
      <w:r>
        <w:t xml:space="preserve"> </w:t>
      </w:r>
    </w:p>
    <w:p w14:paraId="5B8443DE" w14:textId="77777777" w:rsidR="00EB7B81" w:rsidRDefault="002002C3" w:rsidP="00BC31FC">
      <w:pPr>
        <w:pStyle w:val="ListParagraph"/>
      </w:pPr>
      <w:r>
        <w:t xml:space="preserve">         </w:t>
      </w:r>
      <w:r w:rsidR="000C1C15">
        <w:t>Note: Further Jira</w:t>
      </w:r>
      <w:r w:rsidR="005729C9">
        <w:t xml:space="preserve"> steps will not be covered</w:t>
      </w:r>
      <w:r w:rsidR="00BC31FC">
        <w:t xml:space="preserve"> in this Bot Creation.</w:t>
      </w:r>
    </w:p>
    <w:p w14:paraId="7C2C7C9A" w14:textId="77777777" w:rsidR="002002C3" w:rsidRDefault="002002C3" w:rsidP="00BC31FC">
      <w:pPr>
        <w:pStyle w:val="ListParagraph"/>
      </w:pPr>
    </w:p>
    <w:p w14:paraId="51B521CC" w14:textId="77777777" w:rsidR="0075273D" w:rsidRDefault="0075273D" w:rsidP="0075273D">
      <w:pPr>
        <w:pStyle w:val="ListParagraph"/>
        <w:rPr>
          <w:color w:val="111111"/>
          <w:sz w:val="20"/>
        </w:rPr>
      </w:pPr>
    </w:p>
    <w:p w14:paraId="2CDE60B5" w14:textId="77777777" w:rsidR="00155EB3" w:rsidRDefault="00EB7B81" w:rsidP="00155EB3">
      <w:pPr>
        <w:pStyle w:val="ListParagraph"/>
        <w:numPr>
          <w:ilvl w:val="0"/>
          <w:numId w:val="18"/>
        </w:numPr>
        <w:rPr>
          <w:color w:val="111111"/>
          <w:sz w:val="20"/>
        </w:rPr>
      </w:pPr>
      <w:r>
        <w:rPr>
          <w:color w:val="111111"/>
          <w:sz w:val="20"/>
        </w:rPr>
        <w:t xml:space="preserve">Once the above steps are being performed then </w:t>
      </w:r>
      <w:r w:rsidR="00B92FE1" w:rsidRPr="00B92FE1">
        <w:rPr>
          <w:color w:val="111111"/>
          <w:sz w:val="20"/>
        </w:rPr>
        <w:t xml:space="preserve">BOT will close the ITSM </w:t>
      </w:r>
      <w:r>
        <w:rPr>
          <w:color w:val="111111"/>
          <w:sz w:val="20"/>
        </w:rPr>
        <w:t>as per below steps</w:t>
      </w:r>
      <w:r w:rsidR="00B92FE1">
        <w:rPr>
          <w:color w:val="111111"/>
          <w:sz w:val="20"/>
        </w:rPr>
        <w:t>.</w:t>
      </w:r>
    </w:p>
    <w:p w14:paraId="6A30D22C" w14:textId="77777777" w:rsidR="00EB7B81" w:rsidRDefault="00EB7B81" w:rsidP="00EB7B81">
      <w:pPr>
        <w:pStyle w:val="ListParagraph"/>
        <w:numPr>
          <w:ilvl w:val="1"/>
          <w:numId w:val="18"/>
        </w:numPr>
        <w:rPr>
          <w:color w:val="111111"/>
          <w:sz w:val="20"/>
        </w:rPr>
      </w:pPr>
      <w:r w:rsidRPr="00EB7B81">
        <w:rPr>
          <w:color w:val="111111"/>
          <w:sz w:val="20"/>
        </w:rPr>
        <w:t>BOT will select the ‘Categorization’ tab from incident &amp; will click on ‘Show Resolution Categorization' as highlighted in below screenshot</w:t>
      </w:r>
    </w:p>
    <w:p w14:paraId="6DFBDAB1" w14:textId="77777777" w:rsidR="00EB7B81" w:rsidRDefault="00EB7B81" w:rsidP="00EB7B81">
      <w:pPr>
        <w:pStyle w:val="ListParagraph"/>
        <w:jc w:val="right"/>
        <w:rPr>
          <w:color w:val="111111"/>
          <w:sz w:val="20"/>
        </w:rPr>
      </w:pPr>
      <w:r>
        <w:rPr>
          <w:noProof/>
        </w:rPr>
        <w:drawing>
          <wp:inline distT="0" distB="0" distL="0" distR="0" wp14:anchorId="48B8E72F" wp14:editId="7889CC77">
            <wp:extent cx="5483557" cy="1548626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9610" cy="15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A0A" w14:textId="77777777" w:rsidR="00EB7B81" w:rsidRDefault="00EB7B81" w:rsidP="00EB7B81">
      <w:pPr>
        <w:pStyle w:val="ListParagraph"/>
        <w:rPr>
          <w:color w:val="111111"/>
          <w:sz w:val="20"/>
        </w:rPr>
      </w:pPr>
    </w:p>
    <w:p w14:paraId="44E537A5" w14:textId="77777777" w:rsidR="000B7097" w:rsidRDefault="000B7097" w:rsidP="00EB7B81">
      <w:pPr>
        <w:pStyle w:val="BodyText1"/>
        <w:numPr>
          <w:ilvl w:val="1"/>
          <w:numId w:val="18"/>
        </w:numPr>
        <w:jc w:val="both"/>
      </w:pPr>
      <w:r>
        <w:t>Browse to</w:t>
      </w:r>
      <w:r w:rsidR="00EB7B81">
        <w:t xml:space="preserve"> </w:t>
      </w:r>
      <w:r w:rsidR="003E665C">
        <w:t>“</w:t>
      </w:r>
      <w:r w:rsidR="00EB7B81">
        <w:t>Resolution Categorization</w:t>
      </w:r>
      <w:r w:rsidR="003E665C">
        <w:t>”</w:t>
      </w:r>
      <w:r w:rsidR="00EB7B81">
        <w:t xml:space="preserve"> tab</w:t>
      </w:r>
    </w:p>
    <w:p w14:paraId="28949214" w14:textId="77777777" w:rsidR="00EB7B81" w:rsidRDefault="000B7097" w:rsidP="000B7097">
      <w:pPr>
        <w:pStyle w:val="BodyText1"/>
        <w:ind w:left="1530"/>
        <w:jc w:val="both"/>
      </w:pPr>
      <w:r>
        <w:t>Select</w:t>
      </w:r>
      <w:r w:rsidR="00EB7B81">
        <w:t xml:space="preserve"> “Updated” </w:t>
      </w:r>
      <w:r>
        <w:t>Value in</w:t>
      </w:r>
      <w:r w:rsidR="00EB7B81">
        <w:t xml:space="preserve"> </w:t>
      </w:r>
      <w:r>
        <w:t>“</w:t>
      </w:r>
      <w:r w:rsidR="00EB7B81">
        <w:t>Tier 1</w:t>
      </w:r>
      <w:r>
        <w:t>”</w:t>
      </w:r>
      <w:r w:rsidR="00EB7B81">
        <w:t xml:space="preserve"> field and “Data”</w:t>
      </w:r>
      <w:r w:rsidR="00484BE9">
        <w:t xml:space="preserve"> value</w:t>
      </w:r>
      <w:r w:rsidR="00EB7B81">
        <w:t xml:space="preserve"> in </w:t>
      </w:r>
      <w:r>
        <w:t>“</w:t>
      </w:r>
      <w:r w:rsidR="00EB7B81">
        <w:t>Cause</w:t>
      </w:r>
      <w:r>
        <w:t>”</w:t>
      </w:r>
      <w:r w:rsidR="00EB7B81">
        <w:t xml:space="preserve"> field as shown in below screen.</w:t>
      </w:r>
    </w:p>
    <w:p w14:paraId="66B4DAA3" w14:textId="77777777" w:rsidR="00484BE9" w:rsidRDefault="00492CF7" w:rsidP="00EB7B81">
      <w:pPr>
        <w:pStyle w:val="BodyText1"/>
        <w:ind w:left="1530"/>
      </w:pPr>
      <w:r>
        <w:t>Select value as</w:t>
      </w:r>
      <w:r w:rsidR="00EB7B81">
        <w:t xml:space="preserve"> </w:t>
      </w:r>
      <w:r w:rsidR="00484BE9">
        <w:t>“</w:t>
      </w:r>
      <w:r w:rsidR="00EB7B81">
        <w:t>Resolved</w:t>
      </w:r>
      <w:r w:rsidR="00484BE9">
        <w:t>”</w:t>
      </w:r>
      <w:r w:rsidR="00EB7B81">
        <w:t xml:space="preserve"> in “Status” field, “Status Reason” as </w:t>
      </w:r>
      <w:r w:rsidR="00484BE9">
        <w:t>“</w:t>
      </w:r>
      <w:r w:rsidR="00EB7B81">
        <w:t>Resolved by providing workaround</w:t>
      </w:r>
      <w:r w:rsidR="00484BE9">
        <w:t>”</w:t>
      </w:r>
    </w:p>
    <w:p w14:paraId="43348318" w14:textId="77777777" w:rsidR="00EB7B81" w:rsidRDefault="00CD5EFE" w:rsidP="00EB7B81">
      <w:pPr>
        <w:pStyle w:val="BodyText1"/>
        <w:ind w:left="1530"/>
      </w:pPr>
      <w:r>
        <w:t>Enter</w:t>
      </w:r>
      <w:r w:rsidR="00EB7B81">
        <w:t xml:space="preserve"> </w:t>
      </w:r>
      <w:r>
        <w:t>“User profile has been created</w:t>
      </w:r>
      <w:r w:rsidR="00EB7B81">
        <w:t xml:space="preserve"> in the </w:t>
      </w:r>
      <w:proofErr w:type="spellStart"/>
      <w:r w:rsidR="00EB7B81">
        <w:t>MyAssignment</w:t>
      </w:r>
      <w:proofErr w:type="spellEnd"/>
      <w:r w:rsidR="00EB7B81">
        <w:t xml:space="preserve"> system</w:t>
      </w:r>
      <w:r w:rsidR="00FF7AC5">
        <w:t>”</w:t>
      </w:r>
      <w:r w:rsidR="00EB7B81">
        <w:t xml:space="preserve"> </w:t>
      </w:r>
      <w:r w:rsidR="00FF7AC5">
        <w:t xml:space="preserve">value </w:t>
      </w:r>
      <w:r w:rsidR="00EB7B81">
        <w:t>in “Resolution” field</w:t>
      </w:r>
    </w:p>
    <w:p w14:paraId="50960E6D" w14:textId="77777777" w:rsidR="00BB1699" w:rsidRDefault="00BB1699" w:rsidP="00EB7B81">
      <w:pPr>
        <w:pStyle w:val="BodyText1"/>
        <w:ind w:left="1530"/>
        <w:rPr>
          <w:noProof/>
        </w:rPr>
      </w:pPr>
      <w:r>
        <w:rPr>
          <w:noProof/>
        </w:rPr>
        <w:lastRenderedPageBreak/>
        <w:drawing>
          <wp:inline distT="0" distB="0" distL="0" distR="0" wp14:anchorId="5975DBA1" wp14:editId="197786A2">
            <wp:extent cx="532003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3894" cy="30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C37" w14:textId="77777777" w:rsidR="00B92FE1" w:rsidRDefault="00BB1699" w:rsidP="00B92FE1">
      <w:pPr>
        <w:pStyle w:val="ListParagraph"/>
        <w:ind w:left="810"/>
        <w:rPr>
          <w:color w:val="111111"/>
          <w:sz w:val="20"/>
        </w:rPr>
      </w:pPr>
      <w:r>
        <w:t xml:space="preserve">    </w:t>
      </w:r>
      <w:r>
        <w:tab/>
      </w:r>
      <w:r w:rsidRPr="00BB1699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Click on </w:t>
      </w:r>
      <w:r w:rsidRPr="00BB1699">
        <w:rPr>
          <w:rFonts w:ascii="Verdana" w:eastAsia="Arial" w:hAnsi="Verdana"/>
          <w:b/>
          <w:bCs/>
          <w:color w:val="3B3B3B" w:themeColor="background2" w:themeShade="40"/>
          <w:sz w:val="20"/>
          <w:szCs w:val="22"/>
        </w:rPr>
        <w:t>save</w:t>
      </w:r>
      <w:r w:rsidRPr="00BB1699">
        <w:rPr>
          <w:rFonts w:ascii="Verdana" w:eastAsia="Arial" w:hAnsi="Verdana"/>
          <w:color w:val="3B3B3B" w:themeColor="background2" w:themeShade="40"/>
          <w:sz w:val="20"/>
          <w:szCs w:val="22"/>
        </w:rPr>
        <w:t xml:space="preserve"> button after filling the above highlighted fields</w:t>
      </w:r>
    </w:p>
    <w:p w14:paraId="4D42840B" w14:textId="77777777" w:rsidR="002002C3" w:rsidRDefault="002002C3" w:rsidP="00155EB3">
      <w:pPr>
        <w:pStyle w:val="BodyText1"/>
        <w:ind w:left="720"/>
        <w:rPr>
          <w:lang w:val="en-GB"/>
        </w:rPr>
      </w:pPr>
    </w:p>
    <w:p w14:paraId="0BD08094" w14:textId="77777777" w:rsidR="002002C3" w:rsidRDefault="002002C3" w:rsidP="00155EB3">
      <w:pPr>
        <w:pStyle w:val="BodyText1"/>
        <w:ind w:left="720"/>
        <w:rPr>
          <w:lang w:val="en-GB"/>
        </w:rPr>
      </w:pPr>
    </w:p>
    <w:p w14:paraId="58E1546D" w14:textId="77777777" w:rsidR="005533AC" w:rsidRPr="00B5364E" w:rsidRDefault="00BD774A" w:rsidP="00534F1C">
      <w:pPr>
        <w:ind w:firstLine="720"/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lang w:val="en-US"/>
        </w:rPr>
      </w:pPr>
      <w:r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lang w:val="en-US"/>
        </w:rPr>
        <w:t>Below is the final version of URS with detailed description of process</w:t>
      </w:r>
      <w:r w:rsidR="005533AC" w:rsidRPr="00B5364E"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lang w:val="en-US"/>
        </w:rPr>
        <w:t>.</w:t>
      </w:r>
      <w:r w:rsidR="00FD53E1"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lang w:val="en-US"/>
        </w:rPr>
        <w:t xml:space="preserve"> (URS name only)</w:t>
      </w:r>
      <w:r w:rsidR="005533AC" w:rsidRPr="00B5364E"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lang w:val="en-US"/>
        </w:rPr>
        <w:t xml:space="preserve"> </w:t>
      </w:r>
    </w:p>
    <w:tbl>
      <w:tblPr>
        <w:tblStyle w:val="GridTable4-Accent11"/>
        <w:tblW w:w="8725" w:type="dxa"/>
        <w:jc w:val="center"/>
        <w:tblLayout w:type="fixed"/>
        <w:tblLook w:val="04A0" w:firstRow="1" w:lastRow="0" w:firstColumn="1" w:lastColumn="0" w:noHBand="0" w:noVBand="1"/>
      </w:tblPr>
      <w:tblGrid>
        <w:gridCol w:w="967"/>
        <w:gridCol w:w="7758"/>
      </w:tblGrid>
      <w:tr w:rsidR="009B6AD0" w:rsidRPr="00B5364E" w14:paraId="00ACFF24" w14:textId="77777777" w:rsidTr="00534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  <w:noWrap/>
            <w:hideMark/>
          </w:tcPr>
          <w:p w14:paraId="5770CF4F" w14:textId="77777777" w:rsidR="009B6AD0" w:rsidRPr="00B5364E" w:rsidRDefault="009B6AD0" w:rsidP="00FD627D">
            <w:pPr>
              <w:spacing w:line="276" w:lineRule="auto"/>
              <w:jc w:val="center"/>
              <w:rPr>
                <w:rFonts w:asciiTheme="minorHAnsi" w:hAnsiTheme="minorHAnsi"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5364E">
              <w:rPr>
                <w:rFonts w:asciiTheme="minorHAnsi" w:hAnsiTheme="minorHAnsi"/>
                <w:bCs/>
                <w:color w:val="FFFFFF" w:themeColor="background1"/>
                <w:sz w:val="20"/>
                <w:szCs w:val="20"/>
                <w:lang w:val="en-US"/>
              </w:rPr>
              <w:t>Sr. No.</w:t>
            </w:r>
          </w:p>
        </w:tc>
        <w:tc>
          <w:tcPr>
            <w:tcW w:w="7758" w:type="dxa"/>
            <w:noWrap/>
            <w:hideMark/>
          </w:tcPr>
          <w:p w14:paraId="1DCDF141" w14:textId="77777777" w:rsidR="009B6AD0" w:rsidRPr="00B5364E" w:rsidRDefault="009B6AD0" w:rsidP="00FD627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5364E">
              <w:rPr>
                <w:rFonts w:asciiTheme="minorHAnsi" w:hAnsiTheme="minorHAnsi"/>
                <w:bCs/>
                <w:color w:val="FFFFFF" w:themeColor="background1"/>
                <w:sz w:val="20"/>
                <w:szCs w:val="20"/>
                <w:lang w:val="en-US"/>
              </w:rPr>
              <w:t>URS Description</w:t>
            </w:r>
          </w:p>
        </w:tc>
      </w:tr>
      <w:tr w:rsidR="009B6AD0" w:rsidRPr="00B5364E" w14:paraId="2F319864" w14:textId="77777777" w:rsidTr="00534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  <w:noWrap/>
            <w:hideMark/>
          </w:tcPr>
          <w:p w14:paraId="07C4C838" w14:textId="77777777" w:rsidR="009B6AD0" w:rsidRPr="00B5364E" w:rsidRDefault="009B6AD0" w:rsidP="00FD627D">
            <w:pPr>
              <w:spacing w:line="276" w:lineRule="auto"/>
              <w:rPr>
                <w:rFonts w:asciiTheme="minorHAnsi" w:hAnsiTheme="minorHAnsi"/>
                <w:b/>
                <w:bCs/>
                <w:color w:val="3B3B3B" w:themeColor="background2" w:themeShade="40"/>
                <w:sz w:val="20"/>
                <w:szCs w:val="20"/>
                <w:lang w:val="en-US"/>
              </w:rPr>
            </w:pPr>
            <w:r w:rsidRPr="00B5364E">
              <w:rPr>
                <w:rFonts w:asciiTheme="minorHAnsi" w:hAnsiTheme="minorHAnsi"/>
                <w:b/>
                <w:bCs/>
                <w:color w:val="3B3B3B" w:themeColor="background2" w:themeShade="40"/>
                <w:sz w:val="20"/>
                <w:szCs w:val="20"/>
                <w:lang w:val="en-US"/>
              </w:rPr>
              <w:t>1</w:t>
            </w:r>
          </w:p>
        </w:tc>
        <w:tc>
          <w:tcPr>
            <w:tcW w:w="7758" w:type="dxa"/>
            <w:noWrap/>
            <w:hideMark/>
          </w:tcPr>
          <w:p w14:paraId="2341D268" w14:textId="77777777" w:rsidR="009B6AD0" w:rsidRPr="00B5364E" w:rsidRDefault="00BD774A" w:rsidP="00BA0D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color w:val="3B3B3B" w:themeColor="background2" w:themeShade="40"/>
                <w:sz w:val="20"/>
                <w:szCs w:val="20"/>
                <w:lang w:val="en-US"/>
              </w:rPr>
            </w:pPr>
            <w:r w:rsidRPr="00BD774A">
              <w:rPr>
                <w:rFonts w:asciiTheme="minorHAnsi" w:hAnsiTheme="minorHAnsi"/>
                <w:b w:val="0"/>
                <w:bCs w:val="0"/>
                <w:color w:val="3B3B3B" w:themeColor="background2" w:themeShade="40"/>
                <w:sz w:val="20"/>
                <w:szCs w:val="20"/>
                <w:lang w:val="en-US"/>
              </w:rPr>
              <w:t>MT3.RPA URS - InternalUserCreation_v4.0</w:t>
            </w:r>
          </w:p>
        </w:tc>
      </w:tr>
    </w:tbl>
    <w:p w14:paraId="1CB003CB" w14:textId="77777777" w:rsidR="009B6AD0" w:rsidRDefault="009B6AD0" w:rsidP="009B6AD0">
      <w:pPr>
        <w:rPr>
          <w:rFonts w:asciiTheme="minorHAnsi" w:hAnsiTheme="minorHAnsi"/>
          <w:b w:val="0"/>
          <w:bCs w:val="0"/>
          <w:color w:val="3B3B3B" w:themeColor="background2" w:themeShade="40"/>
          <w:sz w:val="20"/>
          <w:szCs w:val="20"/>
          <w:u w:val="single"/>
          <w:lang w:val="en-US"/>
        </w:rPr>
      </w:pPr>
      <w:bookmarkStart w:id="10" w:name="_Toc528859459"/>
      <w:bookmarkStart w:id="11" w:name="_Toc10809478"/>
    </w:p>
    <w:p w14:paraId="278E3B35" w14:textId="77777777" w:rsidR="00501DAB" w:rsidRDefault="00FC65A2" w:rsidP="00FC65A2">
      <w:pPr>
        <w:pStyle w:val="heading20"/>
        <w:numPr>
          <w:ilvl w:val="0"/>
          <w:numId w:val="0"/>
        </w:numPr>
        <w:ind w:left="360"/>
      </w:pPr>
      <w:r>
        <w:t xml:space="preserve">2.2 </w:t>
      </w:r>
      <w:r w:rsidR="00501DAB">
        <w:t>Solution Diagram</w:t>
      </w:r>
      <w:bookmarkEnd w:id="10"/>
      <w:bookmarkEnd w:id="11"/>
    </w:p>
    <w:p w14:paraId="168221C8" w14:textId="77777777" w:rsidR="004F1BD8" w:rsidRDefault="004F1BD8" w:rsidP="004F1BD8">
      <w:pPr>
        <w:pStyle w:val="BodyText1"/>
      </w:pPr>
    </w:p>
    <w:p w14:paraId="1956B65C" w14:textId="77777777" w:rsidR="004F1BD8" w:rsidRDefault="002D32D0" w:rsidP="002D32D0">
      <w:pPr>
        <w:pStyle w:val="BodyText1"/>
        <w:tabs>
          <w:tab w:val="left" w:pos="3495"/>
        </w:tabs>
      </w:pPr>
      <w:r w:rsidRPr="002D32D0">
        <w:rPr>
          <w:color w:val="12ABDB" w:themeColor="accent2"/>
          <w:sz w:val="28"/>
          <w:szCs w:val="28"/>
        </w:rPr>
        <w:t>High Level Process flow chart:</w:t>
      </w:r>
    </w:p>
    <w:p w14:paraId="2E9EA833" w14:textId="77777777" w:rsidR="00501DAB" w:rsidRDefault="002958E1" w:rsidP="00501DAB">
      <w:pPr>
        <w:pStyle w:val="BodyText1"/>
      </w:pPr>
      <w:r>
        <w:rPr>
          <w:noProof/>
        </w:rPr>
        <w:lastRenderedPageBreak/>
        <w:drawing>
          <wp:inline distT="0" distB="0" distL="0" distR="0" wp14:anchorId="1974B1D9" wp14:editId="2CD77FC4">
            <wp:extent cx="6482715" cy="7113270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T3_Internal UserProfile Creation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446" w14:textId="77777777" w:rsidR="00BE52AC" w:rsidRDefault="00FC65A2" w:rsidP="00307454">
      <w:pPr>
        <w:pStyle w:val="heading20"/>
        <w:numPr>
          <w:ilvl w:val="0"/>
          <w:numId w:val="0"/>
        </w:numPr>
        <w:ind w:left="360"/>
        <w:jc w:val="both"/>
      </w:pPr>
      <w:bookmarkStart w:id="12" w:name="_Toc10809479"/>
      <w:r>
        <w:t xml:space="preserve">2.3 </w:t>
      </w:r>
      <w:r w:rsidR="00BE52AC">
        <w:t>Object Model Diagram</w:t>
      </w:r>
      <w:bookmarkEnd w:id="12"/>
    </w:p>
    <w:p w14:paraId="0E24650E" w14:textId="77777777" w:rsidR="00BE52AC" w:rsidRDefault="00BE52AC" w:rsidP="00BE52AC">
      <w:pPr>
        <w:pStyle w:val="BodyText1"/>
      </w:pPr>
    </w:p>
    <w:p w14:paraId="25458E16" w14:textId="77777777" w:rsidR="00BE52AC" w:rsidRDefault="00BE52AC" w:rsidP="007769AA">
      <w:pPr>
        <w:pStyle w:val="BodyText1"/>
        <w:ind w:firstLine="360"/>
      </w:pPr>
      <w:r>
        <w:t xml:space="preserve">Following diagram shows the high-level organization of reusable </w:t>
      </w:r>
      <w:r w:rsidRPr="00B176CC">
        <w:t>Library</w:t>
      </w:r>
      <w:r>
        <w:t xml:space="preserve"> </w:t>
      </w:r>
      <w:r w:rsidRPr="00B176CC">
        <w:t>components</w:t>
      </w:r>
      <w:r>
        <w:t>.</w:t>
      </w:r>
    </w:p>
    <w:p w14:paraId="7868A277" w14:textId="77777777" w:rsidR="00BE52AC" w:rsidRDefault="00BE52AC" w:rsidP="00CE1D5A">
      <w:pPr>
        <w:pStyle w:val="BodyText1"/>
        <w:numPr>
          <w:ilvl w:val="0"/>
          <w:numId w:val="13"/>
        </w:numPr>
      </w:pPr>
      <w:proofErr w:type="spellStart"/>
      <w:r>
        <w:t>UiPath</w:t>
      </w:r>
      <w:proofErr w:type="spellEnd"/>
      <w:r>
        <w:t xml:space="preserve"> R</w:t>
      </w:r>
      <w:r w:rsidR="00344CC9">
        <w:t>E</w:t>
      </w:r>
      <w:r>
        <w:t xml:space="preserve">-framework Library: Reusable standard library components provided by </w:t>
      </w:r>
      <w:proofErr w:type="spellStart"/>
      <w:r>
        <w:t>UiPath</w:t>
      </w:r>
      <w:proofErr w:type="spellEnd"/>
      <w:r>
        <w:t xml:space="preserve"> </w:t>
      </w:r>
    </w:p>
    <w:p w14:paraId="612DA7D3" w14:textId="77777777" w:rsidR="00BE52AC" w:rsidRDefault="007769AA" w:rsidP="00BE52AC">
      <w:pPr>
        <w:pStyle w:val="BodyText1"/>
        <w:ind w:left="720"/>
      </w:pPr>
      <w:r>
        <w:t>a</w:t>
      </w:r>
      <w:r w:rsidR="00BE52AC">
        <w:t>s a part of R</w:t>
      </w:r>
      <w:r>
        <w:t>E</w:t>
      </w:r>
      <w:r w:rsidR="00BE52AC">
        <w:t>-Framework.</w:t>
      </w:r>
    </w:p>
    <w:p w14:paraId="2F8C4429" w14:textId="77777777" w:rsidR="00BE52AC" w:rsidRDefault="00362C16" w:rsidP="00CE1D5A">
      <w:pPr>
        <w:pStyle w:val="BodyText1"/>
        <w:numPr>
          <w:ilvl w:val="0"/>
          <w:numId w:val="13"/>
        </w:numPr>
      </w:pPr>
      <w:proofErr w:type="spellStart"/>
      <w:r>
        <w:t>MyAssignment</w:t>
      </w:r>
      <w:proofErr w:type="spellEnd"/>
      <w:r w:rsidR="00BE52AC" w:rsidRPr="006D6D4A">
        <w:t xml:space="preserve"> Library</w:t>
      </w:r>
      <w:r w:rsidR="00BE52AC">
        <w:t xml:space="preserve">: Modules implementing the </w:t>
      </w:r>
      <w:proofErr w:type="spellStart"/>
      <w:r>
        <w:t>MyAssignment</w:t>
      </w:r>
      <w:proofErr w:type="spellEnd"/>
      <w:r w:rsidR="00BE52AC">
        <w:t xml:space="preserve"> specific functions.</w:t>
      </w:r>
    </w:p>
    <w:p w14:paraId="331FB20F" w14:textId="77777777" w:rsidR="00BE52AC" w:rsidRDefault="00814D95" w:rsidP="00CE1D5A">
      <w:pPr>
        <w:pStyle w:val="BodyText1"/>
        <w:numPr>
          <w:ilvl w:val="0"/>
          <w:numId w:val="13"/>
        </w:numPr>
      </w:pPr>
      <w:r>
        <w:lastRenderedPageBreak/>
        <w:t>ITSM</w:t>
      </w:r>
      <w:r w:rsidRPr="006D6D4A">
        <w:t xml:space="preserve"> Library</w:t>
      </w:r>
      <w:r>
        <w:t>: Modules implementing ITSM specific activities for ticket operations</w:t>
      </w:r>
      <w:r w:rsidR="00BE52AC">
        <w:t xml:space="preserve">. </w:t>
      </w:r>
    </w:p>
    <w:p w14:paraId="61FEC922" w14:textId="77777777" w:rsidR="00BE52AC" w:rsidRPr="00BE52AC" w:rsidRDefault="007769AA" w:rsidP="0080078A">
      <w:pPr>
        <w:pStyle w:val="BodyText1"/>
        <w:jc w:val="center"/>
      </w:pPr>
      <w:r>
        <w:rPr>
          <w:noProof/>
        </w:rPr>
        <w:drawing>
          <wp:inline distT="0" distB="0" distL="0" distR="0" wp14:anchorId="624D42F0" wp14:editId="490DEEFE">
            <wp:extent cx="486727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F579" w14:textId="77777777" w:rsidR="00BE52AC" w:rsidRDefault="00BE52AC" w:rsidP="00C0224D">
      <w:pPr>
        <w:pStyle w:val="BodyText1"/>
      </w:pPr>
    </w:p>
    <w:p w14:paraId="1CB3C773" w14:textId="77777777" w:rsidR="00055242" w:rsidRPr="00437408" w:rsidRDefault="00525FD3" w:rsidP="00525FD3">
      <w:pPr>
        <w:pStyle w:val="BodyText1"/>
      </w:pPr>
      <w:r>
        <w:t xml:space="preserve">  </w:t>
      </w:r>
      <w:r w:rsidR="00055242">
        <w:t xml:space="preserve">Following table lists the XAML files for the </w:t>
      </w:r>
      <w:proofErr w:type="spellStart"/>
      <w:r w:rsidR="00055242">
        <w:t>UiPath</w:t>
      </w:r>
      <w:proofErr w:type="spellEnd"/>
      <w:r w:rsidR="00055242">
        <w:t xml:space="preserve"> modules that are part of the overall design:</w:t>
      </w:r>
    </w:p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3175"/>
        <w:gridCol w:w="3820"/>
        <w:gridCol w:w="2300"/>
      </w:tblGrid>
      <w:tr w:rsidR="00055242" w14:paraId="2A24C685" w14:textId="77777777" w:rsidTr="00D826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37F74BDD" w14:textId="77777777" w:rsidR="00055242" w:rsidRPr="00404E21" w:rsidRDefault="00055242" w:rsidP="00FD627D">
            <w:pPr>
              <w:pStyle w:val="BodyText1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  <w:lang w:val="en-GB"/>
              </w:rPr>
              <w:t>Name</w:t>
            </w:r>
          </w:p>
        </w:tc>
        <w:tc>
          <w:tcPr>
            <w:tcW w:w="3820" w:type="dxa"/>
          </w:tcPr>
          <w:p w14:paraId="252622E5" w14:textId="77777777" w:rsidR="00055242" w:rsidRPr="00404E21" w:rsidRDefault="00055242" w:rsidP="00FD627D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  <w:lang w:val="en-GB"/>
              </w:rPr>
              <w:t>Description</w:t>
            </w:r>
          </w:p>
        </w:tc>
        <w:tc>
          <w:tcPr>
            <w:tcW w:w="2300" w:type="dxa"/>
          </w:tcPr>
          <w:p w14:paraId="43157B37" w14:textId="77777777" w:rsidR="00055242" w:rsidRDefault="00055242" w:rsidP="00FD627D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  <w:lang w:val="en-GB"/>
              </w:rPr>
              <w:t>Generic / Specific</w:t>
            </w:r>
          </w:p>
        </w:tc>
      </w:tr>
      <w:tr w:rsidR="00055242" w14:paraId="2D15C0AB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5FE0B87A" w14:textId="77777777" w:rsidR="00055242" w:rsidRPr="00C66D5B" w:rsidRDefault="00055242" w:rsidP="00FD627D">
            <w:pPr>
              <w:pStyle w:val="BodyText1"/>
              <w:rPr>
                <w:b w:val="0"/>
                <w:lang w:val="en-GB"/>
              </w:rPr>
            </w:pPr>
            <w:proofErr w:type="spellStart"/>
            <w:r w:rsidRPr="00C66D5B">
              <w:rPr>
                <w:b w:val="0"/>
                <w:lang w:val="en-GB"/>
              </w:rPr>
              <w:t>InitAllSettings.xaml</w:t>
            </w:r>
            <w:proofErr w:type="spellEnd"/>
          </w:p>
        </w:tc>
        <w:tc>
          <w:tcPr>
            <w:tcW w:w="3820" w:type="dxa"/>
          </w:tcPr>
          <w:p w14:paraId="4B120A32" w14:textId="77777777" w:rsidR="00055242" w:rsidRPr="00C66D5B" w:rsidRDefault="00055242" w:rsidP="00FD627D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Configurations is read from the config file</w:t>
            </w:r>
          </w:p>
        </w:tc>
        <w:tc>
          <w:tcPr>
            <w:tcW w:w="2300" w:type="dxa"/>
          </w:tcPr>
          <w:p w14:paraId="0E1DECE5" w14:textId="77777777" w:rsidR="00055242" w:rsidRPr="00C66D5B" w:rsidRDefault="00055242" w:rsidP="00FD627D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055242" w14:paraId="7336E74F" w14:textId="77777777" w:rsidTr="00D82639">
        <w:trPr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368D31CB" w14:textId="77777777" w:rsidR="00055242" w:rsidRPr="00C66D5B" w:rsidRDefault="00055242" w:rsidP="00FD627D">
            <w:pPr>
              <w:pStyle w:val="BodyText1"/>
              <w:rPr>
                <w:b w:val="0"/>
                <w:lang w:val="en-GB"/>
              </w:rPr>
            </w:pPr>
            <w:proofErr w:type="spellStart"/>
            <w:r w:rsidRPr="00C66D5B">
              <w:rPr>
                <w:b w:val="0"/>
                <w:lang w:val="en-GB"/>
              </w:rPr>
              <w:t>InitAllApplications.xaml</w:t>
            </w:r>
            <w:proofErr w:type="spellEnd"/>
          </w:p>
        </w:tc>
        <w:tc>
          <w:tcPr>
            <w:tcW w:w="3820" w:type="dxa"/>
          </w:tcPr>
          <w:p w14:paraId="61BC1222" w14:textId="77777777" w:rsidR="00CD0B23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 xml:space="preserve">Invoke </w:t>
            </w:r>
            <w:proofErr w:type="spellStart"/>
            <w:r w:rsidRPr="00BD5CB3">
              <w:rPr>
                <w:lang w:val="en-GB"/>
              </w:rPr>
              <w:t>OpenMyAssignment.xaml</w:t>
            </w:r>
            <w:proofErr w:type="spellEnd"/>
            <w:r w:rsidRPr="00BD5CB3">
              <w:rPr>
                <w:lang w:val="en-GB"/>
              </w:rPr>
              <w:t xml:space="preserve"> to launch </w:t>
            </w:r>
            <w:proofErr w:type="spellStart"/>
            <w:r>
              <w:rPr>
                <w:lang w:val="en-GB"/>
              </w:rPr>
              <w:t>MyAssigment</w:t>
            </w:r>
            <w:proofErr w:type="spellEnd"/>
            <w:r w:rsidRPr="00BD5CB3">
              <w:rPr>
                <w:lang w:val="en-GB"/>
              </w:rPr>
              <w:t xml:space="preserve"> Application</w:t>
            </w:r>
          </w:p>
          <w:p w14:paraId="071096F2" w14:textId="77777777" w:rsidR="00055242" w:rsidRPr="00C66D5B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 xml:space="preserve">Invoke </w:t>
            </w:r>
            <w:proofErr w:type="spellStart"/>
            <w:r>
              <w:rPr>
                <w:lang w:val="en-GB"/>
              </w:rPr>
              <w:t>OpenITSM</w:t>
            </w:r>
            <w:r w:rsidRPr="00F4171F">
              <w:rPr>
                <w:lang w:val="en-GB"/>
              </w:rPr>
              <w:t>.xaml</w:t>
            </w:r>
            <w:proofErr w:type="spellEnd"/>
            <w:r w:rsidRPr="00BD5CB3">
              <w:rPr>
                <w:lang w:val="en-GB"/>
              </w:rPr>
              <w:t xml:space="preserve"> to launch </w:t>
            </w:r>
            <w:r>
              <w:rPr>
                <w:lang w:val="en-GB"/>
              </w:rPr>
              <w:t>ITSM</w:t>
            </w:r>
            <w:r w:rsidRPr="00BD5CB3">
              <w:rPr>
                <w:lang w:val="en-GB"/>
              </w:rPr>
              <w:t xml:space="preserve"> Application</w:t>
            </w:r>
          </w:p>
        </w:tc>
        <w:tc>
          <w:tcPr>
            <w:tcW w:w="2300" w:type="dxa"/>
          </w:tcPr>
          <w:p w14:paraId="227B674E" w14:textId="77777777" w:rsidR="00055242" w:rsidRPr="00C66D5B" w:rsidRDefault="00055242" w:rsidP="00FD627D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CD0B23" w14:paraId="65025A10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1C54C8F3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OpenITSM.xaml</w:t>
            </w:r>
            <w:proofErr w:type="spellEnd"/>
          </w:p>
        </w:tc>
        <w:tc>
          <w:tcPr>
            <w:tcW w:w="3820" w:type="dxa"/>
          </w:tcPr>
          <w:p w14:paraId="7BADC081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Login to ITSM &amp; navigate to</w:t>
            </w:r>
            <w:r w:rsidR="00BA0CF0">
              <w:rPr>
                <w:lang w:val="en-GB"/>
              </w:rPr>
              <w:t xml:space="preserve"> “Assign to Me” </w:t>
            </w:r>
            <w:r>
              <w:rPr>
                <w:lang w:val="en-GB"/>
              </w:rPr>
              <w:t>group queue</w:t>
            </w:r>
          </w:p>
        </w:tc>
        <w:tc>
          <w:tcPr>
            <w:tcW w:w="2300" w:type="dxa"/>
          </w:tcPr>
          <w:p w14:paraId="53BF17D6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Generic</w:t>
            </w:r>
          </w:p>
        </w:tc>
      </w:tr>
      <w:tr w:rsidR="00CD0B23" w14:paraId="52109D48" w14:textId="77777777" w:rsidTr="00D82639">
        <w:trPr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2645F22E" w14:textId="77777777" w:rsidR="00CD0B23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OpenMyAssignment</w:t>
            </w:r>
            <w:r w:rsidRPr="00C66D5B">
              <w:rPr>
                <w:b w:val="0"/>
                <w:lang w:val="en-GB"/>
              </w:rPr>
              <w:t>.xaml</w:t>
            </w:r>
            <w:proofErr w:type="spellEnd"/>
          </w:p>
        </w:tc>
        <w:tc>
          <w:tcPr>
            <w:tcW w:w="3820" w:type="dxa"/>
          </w:tcPr>
          <w:p w14:paraId="6468846F" w14:textId="77777777" w:rsidR="00CD0B23" w:rsidRPr="00C66D5B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 xml:space="preserve">Launch </w:t>
            </w:r>
            <w:proofErr w:type="spellStart"/>
            <w:r>
              <w:rPr>
                <w:lang w:val="en-GB"/>
              </w:rPr>
              <w:t>MyAssignment</w:t>
            </w:r>
            <w:proofErr w:type="spellEnd"/>
            <w:r w:rsidRPr="00C66D5B">
              <w:rPr>
                <w:lang w:val="en-GB"/>
              </w:rPr>
              <w:t xml:space="preserve"> Application and </w:t>
            </w:r>
            <w:r>
              <w:rPr>
                <w:lang w:val="en-GB"/>
              </w:rPr>
              <w:t>Login</w:t>
            </w:r>
          </w:p>
        </w:tc>
        <w:tc>
          <w:tcPr>
            <w:tcW w:w="2300" w:type="dxa"/>
          </w:tcPr>
          <w:p w14:paraId="18AD793B" w14:textId="77777777" w:rsidR="00CD0B23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Generic</w:t>
            </w:r>
          </w:p>
        </w:tc>
      </w:tr>
      <w:tr w:rsidR="00CD0B23" w14:paraId="332D4391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626EAC9E" w14:textId="77777777" w:rsidR="00CD0B23" w:rsidRPr="00C66D5B" w:rsidRDefault="00CD0B23" w:rsidP="00CD0B23">
            <w:pPr>
              <w:pStyle w:val="BodyText1"/>
              <w:rPr>
                <w:b w:val="0"/>
              </w:rPr>
            </w:pPr>
            <w:proofErr w:type="spellStart"/>
            <w:r w:rsidRPr="00C66D5B">
              <w:rPr>
                <w:b w:val="0"/>
                <w:lang w:val="en-GB"/>
              </w:rPr>
              <w:t>GetTransactionData.xaml</w:t>
            </w:r>
            <w:proofErr w:type="spellEnd"/>
          </w:p>
        </w:tc>
        <w:tc>
          <w:tcPr>
            <w:tcW w:w="3820" w:type="dxa"/>
          </w:tcPr>
          <w:p w14:paraId="4AE124F4" w14:textId="77777777" w:rsidR="00CD0B23" w:rsidRPr="00C66D5B" w:rsidRDefault="00C937A7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 xml:space="preserve">Invoke </w:t>
            </w:r>
            <w:proofErr w:type="spellStart"/>
            <w:r w:rsidRPr="00C66D5B">
              <w:rPr>
                <w:lang w:val="en-GB"/>
              </w:rPr>
              <w:t>GetTaskDetails.xaml</w:t>
            </w:r>
            <w:proofErr w:type="spellEnd"/>
            <w:r w:rsidRPr="00C66D5B">
              <w:rPr>
                <w:lang w:val="en-GB"/>
              </w:rPr>
              <w:t xml:space="preserve"> to fetches transactional data from </w:t>
            </w:r>
            <w:r>
              <w:rPr>
                <w:lang w:val="en-GB"/>
              </w:rPr>
              <w:t>ITSM</w:t>
            </w:r>
          </w:p>
        </w:tc>
        <w:tc>
          <w:tcPr>
            <w:tcW w:w="2300" w:type="dxa"/>
          </w:tcPr>
          <w:p w14:paraId="3A5392A3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FE4759" w14:paraId="7398AEB5" w14:textId="77777777" w:rsidTr="00D82639">
        <w:trPr>
          <w:trHeight w:val="6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6A85EF09" w14:textId="77777777" w:rsidR="00FE4759" w:rsidRPr="00C66D5B" w:rsidRDefault="00FE4759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ProcessTransactionData.xaml</w:t>
            </w:r>
            <w:proofErr w:type="spellEnd"/>
          </w:p>
        </w:tc>
        <w:tc>
          <w:tcPr>
            <w:tcW w:w="3820" w:type="dxa"/>
          </w:tcPr>
          <w:p w14:paraId="2F30128C" w14:textId="77777777" w:rsidR="00FE4759" w:rsidRDefault="00FE4759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Invoke to do all the user profile creation step in MA</w:t>
            </w:r>
          </w:p>
        </w:tc>
        <w:tc>
          <w:tcPr>
            <w:tcW w:w="2300" w:type="dxa"/>
          </w:tcPr>
          <w:p w14:paraId="62445C60" w14:textId="77777777" w:rsidR="00FE4759" w:rsidRPr="00C66D5B" w:rsidRDefault="003D1A4C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Generic</w:t>
            </w:r>
          </w:p>
        </w:tc>
      </w:tr>
      <w:tr w:rsidR="00CD0B23" w14:paraId="7507CE66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43733BCE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 w:rsidRPr="00C66D5B">
              <w:rPr>
                <w:b w:val="0"/>
                <w:lang w:val="en-GB"/>
              </w:rPr>
              <w:t>Process.xaml</w:t>
            </w:r>
            <w:proofErr w:type="spellEnd"/>
          </w:p>
        </w:tc>
        <w:tc>
          <w:tcPr>
            <w:tcW w:w="3820" w:type="dxa"/>
          </w:tcPr>
          <w:p w14:paraId="36CA36F6" w14:textId="77777777" w:rsidR="00CD0B23" w:rsidRPr="00C66D5B" w:rsidRDefault="006A46F8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Process </w:t>
            </w:r>
            <w:proofErr w:type="spellStart"/>
            <w:r>
              <w:rPr>
                <w:lang w:val="en-GB"/>
              </w:rPr>
              <w:t>MyAssignment</w:t>
            </w:r>
            <w:proofErr w:type="spellEnd"/>
            <w:r>
              <w:rPr>
                <w:lang w:val="en-GB"/>
              </w:rPr>
              <w:t xml:space="preserve"> details fetched from ITSM</w:t>
            </w:r>
          </w:p>
        </w:tc>
        <w:tc>
          <w:tcPr>
            <w:tcW w:w="2300" w:type="dxa"/>
          </w:tcPr>
          <w:p w14:paraId="06AB4F24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CD0B23" w14:paraId="533797CC" w14:textId="77777777" w:rsidTr="00D82639">
        <w:trPr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47861358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 w:rsidRPr="00C66D5B">
              <w:rPr>
                <w:b w:val="0"/>
                <w:lang w:val="en-GB"/>
              </w:rPr>
              <w:t>CloseAllApplications.xaml</w:t>
            </w:r>
            <w:proofErr w:type="spellEnd"/>
            <w:r w:rsidRPr="00C66D5B">
              <w:rPr>
                <w:b w:val="0"/>
                <w:lang w:val="en-GB"/>
              </w:rPr>
              <w:t xml:space="preserve"> </w:t>
            </w:r>
          </w:p>
        </w:tc>
        <w:tc>
          <w:tcPr>
            <w:tcW w:w="3820" w:type="dxa"/>
          </w:tcPr>
          <w:p w14:paraId="7DA0ED35" w14:textId="77777777" w:rsidR="00CD0B23" w:rsidRPr="00C66D5B" w:rsidRDefault="0077102B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Close </w:t>
            </w:r>
            <w:proofErr w:type="spellStart"/>
            <w:r>
              <w:rPr>
                <w:lang w:val="en-GB"/>
              </w:rPr>
              <w:t>MyAssignment</w:t>
            </w:r>
            <w:proofErr w:type="spellEnd"/>
            <w:r>
              <w:rPr>
                <w:lang w:val="en-GB"/>
              </w:rPr>
              <w:t xml:space="preserve"> &amp; ITSM</w:t>
            </w:r>
          </w:p>
        </w:tc>
        <w:tc>
          <w:tcPr>
            <w:tcW w:w="2300" w:type="dxa"/>
          </w:tcPr>
          <w:p w14:paraId="21B90D15" w14:textId="77777777" w:rsidR="00CD0B23" w:rsidRPr="00C66D5B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CD0B23" w14:paraId="3D1B63C9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16C75DA8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 w:rsidRPr="00C66D5B">
              <w:rPr>
                <w:b w:val="0"/>
                <w:lang w:val="en-GB"/>
              </w:rPr>
              <w:t>KillAllProcesses.xaml</w:t>
            </w:r>
            <w:proofErr w:type="spellEnd"/>
          </w:p>
        </w:tc>
        <w:tc>
          <w:tcPr>
            <w:tcW w:w="3820" w:type="dxa"/>
          </w:tcPr>
          <w:p w14:paraId="7960A2C3" w14:textId="77777777" w:rsidR="00CD0B23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Kills all IE process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2300" w:type="dxa"/>
          </w:tcPr>
          <w:p w14:paraId="0B50FD8B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66D5B">
              <w:rPr>
                <w:lang w:val="en-GB"/>
              </w:rPr>
              <w:t>RE Framework Generic File</w:t>
            </w:r>
          </w:p>
        </w:tc>
      </w:tr>
      <w:tr w:rsidR="00CD0B23" w14:paraId="733BA809" w14:textId="77777777" w:rsidTr="00D82639">
        <w:trPr>
          <w:trHeight w:val="6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5ECFE8E3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>
              <w:rPr>
                <w:b w:val="0"/>
              </w:rPr>
              <w:t>CloseITSM.xaml</w:t>
            </w:r>
            <w:proofErr w:type="spellEnd"/>
          </w:p>
        </w:tc>
        <w:tc>
          <w:tcPr>
            <w:tcW w:w="3820" w:type="dxa"/>
          </w:tcPr>
          <w:p w14:paraId="6926489E" w14:textId="77777777" w:rsidR="00CD0B23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Close ITSM ticket</w:t>
            </w:r>
          </w:p>
        </w:tc>
        <w:tc>
          <w:tcPr>
            <w:tcW w:w="2300" w:type="dxa"/>
          </w:tcPr>
          <w:p w14:paraId="7CBCD4C6" w14:textId="77777777" w:rsidR="00CD0B23" w:rsidRPr="00C66D5B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Generic</w:t>
            </w:r>
          </w:p>
        </w:tc>
      </w:tr>
      <w:tr w:rsidR="00CD0B23" w14:paraId="22E4A6D9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52AA6811" w14:textId="77777777" w:rsidR="00CD0B23" w:rsidRPr="00C66D5B" w:rsidRDefault="00CD0B23" w:rsidP="00CD0B23">
            <w:pPr>
              <w:pStyle w:val="BodyText1"/>
              <w:rPr>
                <w:b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Logging</w:t>
            </w:r>
            <w:r w:rsidRPr="00C66D5B">
              <w:rPr>
                <w:b w:val="0"/>
                <w:lang w:val="en-GB"/>
              </w:rPr>
              <w:t>.xaml</w:t>
            </w:r>
            <w:proofErr w:type="spellEnd"/>
          </w:p>
        </w:tc>
        <w:tc>
          <w:tcPr>
            <w:tcW w:w="3820" w:type="dxa"/>
          </w:tcPr>
          <w:p w14:paraId="6E672552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Creates log file at </w:t>
            </w:r>
            <w:r w:rsidRPr="00556BC9">
              <w:rPr>
                <w:lang w:val="en-GB"/>
              </w:rPr>
              <w:t>C:\RPA Files\Log</w:t>
            </w:r>
          </w:p>
        </w:tc>
        <w:tc>
          <w:tcPr>
            <w:tcW w:w="2300" w:type="dxa"/>
          </w:tcPr>
          <w:p w14:paraId="060FB021" w14:textId="77777777" w:rsidR="00CD0B23" w:rsidRPr="00C66D5B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Generic </w:t>
            </w:r>
          </w:p>
        </w:tc>
      </w:tr>
      <w:tr w:rsidR="00CD0B23" w:rsidRPr="00BB4C2C" w14:paraId="29386375" w14:textId="77777777" w:rsidTr="00D82639">
        <w:trPr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38E1A9E6" w14:textId="77777777" w:rsidR="00CD0B23" w:rsidRPr="00BB4C2C" w:rsidRDefault="00CD0B23" w:rsidP="00CD0B23">
            <w:pPr>
              <w:pStyle w:val="BodyText1"/>
              <w:rPr>
                <w:b w:val="0"/>
                <w:bCs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SendEmail.xaml</w:t>
            </w:r>
            <w:proofErr w:type="spellEnd"/>
          </w:p>
        </w:tc>
        <w:tc>
          <w:tcPr>
            <w:tcW w:w="3820" w:type="dxa"/>
          </w:tcPr>
          <w:p w14:paraId="443FB8F1" w14:textId="77777777" w:rsidR="00CD0B23" w:rsidRPr="00BB4C2C" w:rsidRDefault="0077102B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Send email to group IT team for notification</w:t>
            </w:r>
          </w:p>
        </w:tc>
        <w:tc>
          <w:tcPr>
            <w:tcW w:w="2300" w:type="dxa"/>
          </w:tcPr>
          <w:p w14:paraId="5BA6CDF7" w14:textId="77777777" w:rsidR="00CD0B23" w:rsidRPr="00BB4C2C" w:rsidRDefault="00CD0B23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Generic</w:t>
            </w:r>
          </w:p>
        </w:tc>
      </w:tr>
      <w:tr w:rsidR="00CD0B23" w:rsidRPr="00BB4C2C" w14:paraId="317B4D3B" w14:textId="77777777" w:rsidTr="00D82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734C5A77" w14:textId="77777777" w:rsidR="00CD0B23" w:rsidRPr="00BB4C2C" w:rsidRDefault="00CD0B23" w:rsidP="00CD0B23">
            <w:pPr>
              <w:pStyle w:val="BodyText1"/>
              <w:rPr>
                <w:b w:val="0"/>
                <w:bCs w:val="0"/>
                <w:lang w:val="en-GB"/>
              </w:rPr>
            </w:pPr>
            <w:proofErr w:type="spellStart"/>
            <w:r>
              <w:rPr>
                <w:b w:val="0"/>
                <w:lang w:val="en-GB"/>
              </w:rPr>
              <w:t>OutputScreenshot.xaml</w:t>
            </w:r>
            <w:proofErr w:type="spellEnd"/>
          </w:p>
        </w:tc>
        <w:tc>
          <w:tcPr>
            <w:tcW w:w="3820" w:type="dxa"/>
          </w:tcPr>
          <w:p w14:paraId="533774B3" w14:textId="77777777" w:rsidR="00CD0B23" w:rsidRPr="00BB4C2C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Take Screenshot of output &amp; save into output folder</w:t>
            </w:r>
          </w:p>
        </w:tc>
        <w:tc>
          <w:tcPr>
            <w:tcW w:w="2300" w:type="dxa"/>
          </w:tcPr>
          <w:p w14:paraId="1184DF68" w14:textId="77777777" w:rsidR="00CD0B23" w:rsidRPr="00BB4C2C" w:rsidRDefault="00CD0B23" w:rsidP="00CD0B23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Specific</w:t>
            </w:r>
          </w:p>
        </w:tc>
      </w:tr>
      <w:tr w:rsidR="00A91D5A" w:rsidRPr="00C66D5B" w14:paraId="51170E74" w14:textId="77777777" w:rsidTr="00D82639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</w:tcPr>
          <w:p w14:paraId="624EAFF7" w14:textId="77777777" w:rsidR="00A91D5A" w:rsidRPr="00C66D5B" w:rsidRDefault="00A91D5A" w:rsidP="00CD0B23">
            <w:pPr>
              <w:pStyle w:val="BodyText1"/>
              <w:rPr>
                <w:b w:val="0"/>
                <w:lang w:val="en-GB"/>
              </w:rPr>
            </w:pPr>
          </w:p>
        </w:tc>
        <w:tc>
          <w:tcPr>
            <w:tcW w:w="3820" w:type="dxa"/>
          </w:tcPr>
          <w:p w14:paraId="7FC18745" w14:textId="77777777" w:rsidR="00A91D5A" w:rsidRPr="00C66D5B" w:rsidRDefault="00A91D5A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300" w:type="dxa"/>
          </w:tcPr>
          <w:p w14:paraId="3E6F5B87" w14:textId="77777777" w:rsidR="00A91D5A" w:rsidRPr="00C66D5B" w:rsidRDefault="00A91D5A" w:rsidP="00CD0B23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7C924BC2" w14:textId="77777777" w:rsidR="00D752F2" w:rsidRDefault="00D752F2" w:rsidP="00D752F2">
      <w:pPr>
        <w:pStyle w:val="BodyText1"/>
      </w:pPr>
    </w:p>
    <w:bookmarkEnd w:id="1"/>
    <w:bookmarkEnd w:id="3"/>
    <w:p w14:paraId="13714698" w14:textId="77777777" w:rsidR="00157DDF" w:rsidRDefault="00E76563" w:rsidP="00E76563">
      <w:pPr>
        <w:pStyle w:val="heading10"/>
        <w:numPr>
          <w:ilvl w:val="0"/>
          <w:numId w:val="0"/>
        </w:numPr>
      </w:pPr>
      <w:r>
        <w:t>3</w:t>
      </w:r>
      <w:r w:rsidR="00A91D5A">
        <w:t>.</w:t>
      </w:r>
      <w:r>
        <w:t xml:space="preserve"> </w:t>
      </w:r>
      <w:bookmarkStart w:id="13" w:name="_Toc10809480"/>
      <w:r w:rsidR="00B42FF4">
        <w:t>Application and Environment</w:t>
      </w:r>
      <w:bookmarkEnd w:id="13"/>
      <w:r w:rsidR="00B42FF4">
        <w:t xml:space="preserve"> </w:t>
      </w:r>
    </w:p>
    <w:p w14:paraId="7BADE518" w14:textId="77777777" w:rsidR="00157DDF" w:rsidRDefault="00157DDF" w:rsidP="00157DDF">
      <w:pPr>
        <w:pStyle w:val="BodyText1"/>
        <w:rPr>
          <w:lang w:val="en-GB"/>
        </w:rPr>
      </w:pPr>
      <w:r>
        <w:rPr>
          <w:lang w:val="en-GB"/>
        </w:rPr>
        <w:t>This chapter lists relevant business applica</w:t>
      </w:r>
      <w:r w:rsidR="004F1BD8">
        <w:rPr>
          <w:lang w:val="en-GB"/>
        </w:rPr>
        <w:t>tions</w:t>
      </w:r>
      <w:r>
        <w:rPr>
          <w:lang w:val="en-GB"/>
        </w:rPr>
        <w:t xml:space="preserve"> </w:t>
      </w:r>
      <w:r w:rsidR="004F1BD8">
        <w:rPr>
          <w:lang w:val="en-GB"/>
        </w:rPr>
        <w:t>start up</w:t>
      </w:r>
      <w:r>
        <w:rPr>
          <w:lang w:val="en-GB"/>
        </w:rPr>
        <w:t xml:space="preserve"> paths and parameters, and other relevant folders and network paths.</w:t>
      </w:r>
    </w:p>
    <w:p w14:paraId="593ACC8B" w14:textId="77777777" w:rsidR="003B61DD" w:rsidRPr="003B61DD" w:rsidRDefault="003B61DD" w:rsidP="00FB4539">
      <w:pPr>
        <w:pStyle w:val="heading20"/>
        <w:numPr>
          <w:ilvl w:val="1"/>
          <w:numId w:val="21"/>
        </w:numPr>
        <w:ind w:left="1080"/>
      </w:pPr>
      <w:bookmarkStart w:id="14" w:name="_Toc10809481"/>
      <w:r w:rsidRPr="003B61DD">
        <w:t>List of Applications</w:t>
      </w:r>
      <w:bookmarkEnd w:id="14"/>
      <w:r w:rsidRPr="003B61DD">
        <w:t xml:space="preserve"> </w:t>
      </w:r>
    </w:p>
    <w:p w14:paraId="3FC5D008" w14:textId="77777777" w:rsidR="001A7173" w:rsidRDefault="001A7173" w:rsidP="00FB4539">
      <w:pPr>
        <w:rPr>
          <w:rFonts w:ascii="Arial" w:hAnsi="Arial"/>
        </w:rPr>
      </w:pPr>
    </w:p>
    <w:p w14:paraId="22CA8D16" w14:textId="77777777" w:rsidR="003B61DD" w:rsidRPr="003B61DD" w:rsidRDefault="003B61DD" w:rsidP="00FB4539">
      <w:pPr>
        <w:pStyle w:val="BodyText1"/>
        <w:rPr>
          <w:lang w:val="en-GB"/>
        </w:rPr>
      </w:pPr>
      <w:r w:rsidRPr="003B61DD">
        <w:rPr>
          <w:lang w:val="en-GB"/>
        </w:rPr>
        <w:t xml:space="preserve">Following are the applications that participate in the process execution: </w:t>
      </w:r>
    </w:p>
    <w:p w14:paraId="4F935816" w14:textId="77777777" w:rsidR="003B61DD" w:rsidRPr="003B61DD" w:rsidRDefault="009A1B98" w:rsidP="00FB4539">
      <w:pPr>
        <w:pStyle w:val="BodyText1"/>
        <w:numPr>
          <w:ilvl w:val="0"/>
          <w:numId w:val="17"/>
        </w:numPr>
        <w:rPr>
          <w:lang w:val="en-GB"/>
        </w:rPr>
      </w:pPr>
      <w:proofErr w:type="spellStart"/>
      <w:r>
        <w:rPr>
          <w:lang w:val="en-GB"/>
        </w:rPr>
        <w:t>MyAssignment</w:t>
      </w:r>
      <w:proofErr w:type="spellEnd"/>
    </w:p>
    <w:p w14:paraId="62A72EB0" w14:textId="77777777" w:rsidR="003B61DD" w:rsidRDefault="00773DE5" w:rsidP="00FB4539">
      <w:pPr>
        <w:pStyle w:val="BodyText1"/>
        <w:numPr>
          <w:ilvl w:val="0"/>
          <w:numId w:val="17"/>
        </w:numPr>
        <w:rPr>
          <w:rFonts w:asciiTheme="majorHAnsi" w:hAnsiTheme="majorHAnsi"/>
          <w:szCs w:val="20"/>
          <w:lang w:val="en-GB"/>
        </w:rPr>
      </w:pPr>
      <w:r>
        <w:rPr>
          <w:rFonts w:asciiTheme="majorHAnsi" w:hAnsiTheme="majorHAnsi"/>
          <w:szCs w:val="20"/>
          <w:lang w:val="en-GB"/>
        </w:rPr>
        <w:t>ITSM</w:t>
      </w:r>
    </w:p>
    <w:p w14:paraId="42B708F4" w14:textId="77777777" w:rsidR="009215ED" w:rsidRDefault="009215ED" w:rsidP="00FB4539">
      <w:pPr>
        <w:pStyle w:val="heading20"/>
        <w:numPr>
          <w:ilvl w:val="1"/>
          <w:numId w:val="21"/>
        </w:numPr>
        <w:ind w:left="1080"/>
      </w:pPr>
      <w:bookmarkStart w:id="15" w:name="_Toc528859463"/>
      <w:bookmarkStart w:id="16" w:name="_Toc10809482"/>
      <w:r>
        <w:t>Test and Development Environments</w:t>
      </w:r>
      <w:bookmarkEnd w:id="15"/>
      <w:bookmarkEnd w:id="16"/>
    </w:p>
    <w:p w14:paraId="02DF4B84" w14:textId="77777777" w:rsidR="00E05F53" w:rsidRPr="0038064F" w:rsidRDefault="00E05F53" w:rsidP="00FB4539">
      <w:pPr>
        <w:pStyle w:val="BodyText1"/>
        <w:rPr>
          <w:lang w:val="en-GB"/>
        </w:rPr>
      </w:pPr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2430"/>
        <w:gridCol w:w="7146"/>
      </w:tblGrid>
      <w:tr w:rsidR="00550F6A" w:rsidRPr="006D003D" w14:paraId="69A1E425" w14:textId="77777777" w:rsidTr="00460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B60B662" w14:textId="77777777" w:rsidR="00550F6A" w:rsidRPr="006D003D" w:rsidRDefault="00550F6A" w:rsidP="00187456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>Application Name:</w:t>
            </w:r>
          </w:p>
        </w:tc>
        <w:tc>
          <w:tcPr>
            <w:tcW w:w="7146" w:type="dxa"/>
          </w:tcPr>
          <w:p w14:paraId="5841A69E" w14:textId="77777777" w:rsidR="00550F6A" w:rsidRPr="006D003D" w:rsidRDefault="005A4815" w:rsidP="00187456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color w:val="FFFFFF" w:themeColor="background1"/>
                <w:szCs w:val="20"/>
              </w:rPr>
            </w:pPr>
            <w:proofErr w:type="spellStart"/>
            <w:r>
              <w:rPr>
                <w:rFonts w:asciiTheme="majorHAnsi" w:hAnsiTheme="majorHAnsi" w:cs="Arial"/>
                <w:color w:val="FFFFFF" w:themeColor="background1"/>
                <w:szCs w:val="20"/>
              </w:rPr>
              <w:t>MyAssignment</w:t>
            </w:r>
            <w:proofErr w:type="spellEnd"/>
          </w:p>
        </w:tc>
      </w:tr>
      <w:tr w:rsidR="00550F6A" w:rsidRPr="006D003D" w14:paraId="02876626" w14:textId="77777777" w:rsidTr="0046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2BA5D1A" w14:textId="77777777" w:rsidR="00550F6A" w:rsidRPr="006D003D" w:rsidRDefault="00550F6A" w:rsidP="00187456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Path (Development &amp; Testing):</w:t>
            </w:r>
          </w:p>
        </w:tc>
        <w:tc>
          <w:tcPr>
            <w:tcW w:w="7146" w:type="dxa"/>
          </w:tcPr>
          <w:p w14:paraId="42925303" w14:textId="77777777" w:rsidR="00550F6A" w:rsidRPr="00F77393" w:rsidRDefault="00117A91" w:rsidP="00187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hyperlink r:id="rId51" w:history="1">
              <w:r w:rsidR="005A4815" w:rsidRPr="00384C09">
                <w:rPr>
                  <w:rFonts w:asciiTheme="majorHAnsi" w:hAnsiTheme="majorHAnsi"/>
                  <w:b w:val="0"/>
                  <w:sz w:val="20"/>
                  <w:szCs w:val="20"/>
                </w:rPr>
                <w:t>https://TestCapgemini.assignmentpro.com</w:t>
              </w:r>
            </w:hyperlink>
          </w:p>
        </w:tc>
      </w:tr>
      <w:tr w:rsidR="00550F6A" w:rsidRPr="006D003D" w14:paraId="4A25DD60" w14:textId="77777777" w:rsidTr="0046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671EF" w14:textId="77777777" w:rsidR="00550F6A" w:rsidRPr="006D003D" w:rsidRDefault="00550F6A" w:rsidP="00187456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Access details (Development):</w:t>
            </w:r>
          </w:p>
        </w:tc>
        <w:tc>
          <w:tcPr>
            <w:tcW w:w="7146" w:type="dxa"/>
          </w:tcPr>
          <w:p w14:paraId="382DA529" w14:textId="77777777" w:rsidR="00550F6A" w:rsidRPr="00F77393" w:rsidRDefault="00550F6A" w:rsidP="00187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This is the </w:t>
            </w:r>
            <w:r w:rsidR="005A4815">
              <w:rPr>
                <w:rFonts w:asciiTheme="majorHAnsi" w:hAnsiTheme="majorHAnsi"/>
                <w:b w:val="0"/>
                <w:sz w:val="20"/>
                <w:szCs w:val="20"/>
              </w:rPr>
              <w:t xml:space="preserve">Test </w:t>
            </w:r>
            <w:proofErr w:type="spellStart"/>
            <w:r w:rsidR="005A4815">
              <w:rPr>
                <w:rFonts w:asciiTheme="majorHAnsi" w:hAnsiTheme="majorHAnsi"/>
                <w:b w:val="0"/>
                <w:sz w:val="20"/>
                <w:szCs w:val="20"/>
              </w:rPr>
              <w:t>MyAssignment</w:t>
            </w:r>
            <w:proofErr w:type="spellEnd"/>
            <w:r w:rsidR="005A4815">
              <w:rPr>
                <w:rFonts w:asciiTheme="majorHAnsi" w:hAnsiTheme="maj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b w:val="0"/>
                <w:sz w:val="20"/>
                <w:szCs w:val="20"/>
              </w:rPr>
              <w:t>URL.</w:t>
            </w:r>
          </w:p>
        </w:tc>
      </w:tr>
    </w:tbl>
    <w:p w14:paraId="29AA90A8" w14:textId="77777777" w:rsidR="00415FDF" w:rsidRPr="0038064F" w:rsidRDefault="00415FDF" w:rsidP="00415FDF">
      <w:pPr>
        <w:pStyle w:val="BodyText1"/>
        <w:rPr>
          <w:lang w:val="en-GB"/>
        </w:rPr>
      </w:pPr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2430"/>
        <w:gridCol w:w="7644"/>
      </w:tblGrid>
      <w:tr w:rsidR="00415FDF" w:rsidRPr="006D003D" w14:paraId="0A538DC8" w14:textId="77777777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F7C3C46" w14:textId="77777777" w:rsidR="00415FDF" w:rsidRPr="006D003D" w:rsidRDefault="00415FDF" w:rsidP="00D07332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>Application Name:</w:t>
            </w:r>
          </w:p>
        </w:tc>
        <w:tc>
          <w:tcPr>
            <w:tcW w:w="7146" w:type="dxa"/>
          </w:tcPr>
          <w:p w14:paraId="2C210899" w14:textId="77777777" w:rsidR="00415FDF" w:rsidRPr="006D003D" w:rsidRDefault="00415FDF" w:rsidP="00D07332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color w:val="FFFFFF" w:themeColor="background1"/>
                <w:szCs w:val="20"/>
              </w:rPr>
            </w:pPr>
            <w:r>
              <w:rPr>
                <w:rFonts w:asciiTheme="majorHAnsi" w:hAnsiTheme="majorHAnsi" w:cs="Arial"/>
                <w:color w:val="FFFFFF" w:themeColor="background1"/>
                <w:szCs w:val="20"/>
              </w:rPr>
              <w:t>ITSM remedy</w:t>
            </w:r>
          </w:p>
        </w:tc>
      </w:tr>
      <w:tr w:rsidR="00415FDF" w:rsidRPr="006D003D" w14:paraId="48075DAB" w14:textId="77777777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272EDF9" w14:textId="77777777" w:rsidR="00415FDF" w:rsidRPr="006D003D" w:rsidRDefault="00415FDF" w:rsidP="00D07332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Path (Development &amp; Testing):</w:t>
            </w:r>
          </w:p>
        </w:tc>
        <w:tc>
          <w:tcPr>
            <w:tcW w:w="7146" w:type="dxa"/>
          </w:tcPr>
          <w:p w14:paraId="4E204BC3" w14:textId="77777777" w:rsidR="00415FDF" w:rsidRPr="00F77393" w:rsidRDefault="00117A91" w:rsidP="00D07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hyperlink r:id="rId52" w:history="1">
              <w:r w:rsidR="00415FDF" w:rsidRPr="00415FDF">
                <w:rPr>
                  <w:rFonts w:asciiTheme="majorHAnsi" w:hAnsiTheme="majorHAnsi"/>
                  <w:b w:val="0"/>
                  <w:sz w:val="20"/>
                  <w:szCs w:val="20"/>
                </w:rPr>
                <w:t>http://gditmutwswv51p.corp.capgemini.com:8080/arsys/shared/login.jsp</w:t>
              </w:r>
            </w:hyperlink>
          </w:p>
        </w:tc>
      </w:tr>
      <w:tr w:rsidR="00415FDF" w:rsidRPr="006D003D" w14:paraId="003DE472" w14:textId="77777777" w:rsidTr="00D07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A13D30" w14:textId="77777777" w:rsidR="00415FDF" w:rsidRPr="006D003D" w:rsidRDefault="00415FDF" w:rsidP="00D07332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Access details (Development):</w:t>
            </w:r>
          </w:p>
        </w:tc>
        <w:tc>
          <w:tcPr>
            <w:tcW w:w="7146" w:type="dxa"/>
          </w:tcPr>
          <w:p w14:paraId="0DB55300" w14:textId="77777777" w:rsidR="00415FDF" w:rsidRPr="00F77393" w:rsidRDefault="00415FDF" w:rsidP="00D07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>This is the Test ITSM remedy URL.</w:t>
            </w:r>
          </w:p>
        </w:tc>
      </w:tr>
    </w:tbl>
    <w:p w14:paraId="61719ACA" w14:textId="77777777" w:rsidR="00415FDF" w:rsidRDefault="00415FDF" w:rsidP="00415FDF">
      <w:pPr>
        <w:pStyle w:val="BodyText1"/>
      </w:pPr>
    </w:p>
    <w:p w14:paraId="5E4C2C1F" w14:textId="77777777" w:rsidR="00E65EAC" w:rsidRDefault="00E65EAC" w:rsidP="00FB4539">
      <w:pPr>
        <w:pStyle w:val="BodyText1"/>
      </w:pPr>
    </w:p>
    <w:p w14:paraId="2B458957" w14:textId="77777777" w:rsidR="009215ED" w:rsidRDefault="009215ED" w:rsidP="00FB4539">
      <w:pPr>
        <w:pStyle w:val="heading20"/>
        <w:numPr>
          <w:ilvl w:val="1"/>
          <w:numId w:val="21"/>
        </w:numPr>
        <w:ind w:left="1080"/>
      </w:pPr>
      <w:bookmarkStart w:id="17" w:name="_Toc528859464"/>
      <w:bookmarkStart w:id="18" w:name="_Toc10809483"/>
      <w:r>
        <w:t>Production Environment</w:t>
      </w:r>
      <w:bookmarkEnd w:id="17"/>
      <w:bookmarkEnd w:id="18"/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2430"/>
        <w:gridCol w:w="7146"/>
      </w:tblGrid>
      <w:tr w:rsidR="0038064F" w:rsidRPr="006D003D" w14:paraId="17C679A3" w14:textId="77777777" w:rsidTr="00872B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5B28D8C" w14:textId="77777777" w:rsidR="0038064F" w:rsidRPr="006D003D" w:rsidRDefault="0038064F" w:rsidP="00187456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>Application Name:</w:t>
            </w:r>
          </w:p>
        </w:tc>
        <w:tc>
          <w:tcPr>
            <w:tcW w:w="7146" w:type="dxa"/>
          </w:tcPr>
          <w:p w14:paraId="4DECFD83" w14:textId="77777777" w:rsidR="0038064F" w:rsidRPr="006D003D" w:rsidRDefault="00815430" w:rsidP="00187456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color w:val="FFFFFF" w:themeColor="background1"/>
                <w:szCs w:val="20"/>
              </w:rPr>
            </w:pPr>
            <w:proofErr w:type="spellStart"/>
            <w:r>
              <w:rPr>
                <w:rFonts w:asciiTheme="majorHAnsi" w:hAnsiTheme="majorHAnsi" w:cs="Arial"/>
                <w:color w:val="FFFFFF" w:themeColor="background1"/>
                <w:szCs w:val="20"/>
              </w:rPr>
              <w:t>MyAssignment</w:t>
            </w:r>
            <w:proofErr w:type="spellEnd"/>
          </w:p>
        </w:tc>
      </w:tr>
      <w:tr w:rsidR="00384C09" w:rsidRPr="006D003D" w14:paraId="5F89CB21" w14:textId="77777777" w:rsidTr="0087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4351D09" w14:textId="77777777" w:rsidR="00384C09" w:rsidRPr="006D003D" w:rsidRDefault="00384C09" w:rsidP="00384C09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Path (Development &amp; Testing):</w:t>
            </w:r>
          </w:p>
        </w:tc>
        <w:tc>
          <w:tcPr>
            <w:tcW w:w="7146" w:type="dxa"/>
          </w:tcPr>
          <w:p w14:paraId="74A7AC4C" w14:textId="77777777" w:rsidR="00384C09" w:rsidRPr="00F77393" w:rsidRDefault="00384C09" w:rsidP="00384C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384C09">
              <w:rPr>
                <w:rFonts w:asciiTheme="majorHAnsi" w:hAnsiTheme="majorHAnsi"/>
                <w:b w:val="0"/>
                <w:sz w:val="20"/>
                <w:szCs w:val="20"/>
              </w:rPr>
              <w:t>https://capgemini.assignmentpro.com/</w:t>
            </w:r>
          </w:p>
        </w:tc>
      </w:tr>
      <w:tr w:rsidR="00384C09" w:rsidRPr="006D003D" w14:paraId="03290C98" w14:textId="77777777" w:rsidTr="00872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442A401" w14:textId="77777777" w:rsidR="00384C09" w:rsidRPr="006D003D" w:rsidRDefault="00384C09" w:rsidP="00384C09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Access details (Development):</w:t>
            </w:r>
          </w:p>
        </w:tc>
        <w:tc>
          <w:tcPr>
            <w:tcW w:w="7146" w:type="dxa"/>
          </w:tcPr>
          <w:p w14:paraId="4B9A8D3C" w14:textId="77777777" w:rsidR="00384C09" w:rsidRPr="00F77393" w:rsidRDefault="00384C09" w:rsidP="00384C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This is the </w:t>
            </w:r>
            <w:r w:rsidR="00306E63">
              <w:rPr>
                <w:rFonts w:asciiTheme="majorHAnsi" w:hAnsiTheme="majorHAnsi"/>
                <w:b w:val="0"/>
                <w:sz w:val="20"/>
                <w:szCs w:val="20"/>
              </w:rPr>
              <w:t>Live</w:t>
            </w: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 w:val="0"/>
                <w:sz w:val="20"/>
                <w:szCs w:val="20"/>
              </w:rPr>
              <w:t>MyAssignment</w:t>
            </w:r>
            <w:proofErr w:type="spellEnd"/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 URL.</w:t>
            </w:r>
          </w:p>
        </w:tc>
      </w:tr>
    </w:tbl>
    <w:p w14:paraId="58D4D5DE" w14:textId="77777777" w:rsidR="004A3CC7" w:rsidRPr="0038064F" w:rsidRDefault="004A3CC7" w:rsidP="004A3CC7">
      <w:pPr>
        <w:pStyle w:val="BodyText1"/>
        <w:rPr>
          <w:lang w:val="en-GB"/>
        </w:rPr>
      </w:pPr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2430"/>
        <w:gridCol w:w="7146"/>
      </w:tblGrid>
      <w:tr w:rsidR="004A3CC7" w:rsidRPr="006D003D" w14:paraId="05F18339" w14:textId="77777777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81D9DC2" w14:textId="77777777" w:rsidR="004A3CC7" w:rsidRPr="00F77393" w:rsidRDefault="004A3CC7" w:rsidP="00D07332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F77393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lastRenderedPageBreak/>
              <w:t xml:space="preserve">Application Name: </w:t>
            </w:r>
          </w:p>
        </w:tc>
        <w:tc>
          <w:tcPr>
            <w:tcW w:w="7146" w:type="dxa"/>
          </w:tcPr>
          <w:p w14:paraId="233A12D7" w14:textId="77777777" w:rsidR="004A3CC7" w:rsidRPr="00D72544" w:rsidRDefault="004A3CC7" w:rsidP="00D07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D72544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>ITSM</w:t>
            </w:r>
          </w:p>
        </w:tc>
      </w:tr>
      <w:tr w:rsidR="004A3CC7" w:rsidRPr="006D003D" w14:paraId="55D0F46A" w14:textId="77777777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D43CF44" w14:textId="77777777" w:rsidR="004A3CC7" w:rsidRPr="006D003D" w:rsidRDefault="004A3CC7" w:rsidP="00D07332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System Name (Dev):</w:t>
            </w:r>
          </w:p>
        </w:tc>
        <w:tc>
          <w:tcPr>
            <w:tcW w:w="7146" w:type="dxa"/>
          </w:tcPr>
          <w:p w14:paraId="4D7327F6" w14:textId="77777777" w:rsidR="004A3CC7" w:rsidRPr="00782DC2" w:rsidRDefault="004A3CC7" w:rsidP="00D07332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Cs/>
                <w:szCs w:val="20"/>
              </w:rPr>
            </w:pPr>
            <w:r w:rsidRPr="00782DC2">
              <w:rPr>
                <w:rFonts w:asciiTheme="majorHAnsi" w:hAnsiTheme="majorHAnsi"/>
                <w:bCs/>
                <w:szCs w:val="20"/>
              </w:rPr>
              <w:t>http://supporteu.capgemini.com/</w:t>
            </w:r>
          </w:p>
        </w:tc>
      </w:tr>
      <w:tr w:rsidR="004A3CC7" w:rsidRPr="006D003D" w14:paraId="431A2FE8" w14:textId="77777777" w:rsidTr="00D07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C3D5D80" w14:textId="77777777" w:rsidR="004A3CC7" w:rsidRPr="006D003D" w:rsidRDefault="004A3CC7" w:rsidP="00D07332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Access details (Development):</w:t>
            </w:r>
          </w:p>
        </w:tc>
        <w:tc>
          <w:tcPr>
            <w:tcW w:w="7146" w:type="dxa"/>
          </w:tcPr>
          <w:p w14:paraId="6938CCEB" w14:textId="77777777" w:rsidR="004A3CC7" w:rsidRPr="00F77393" w:rsidRDefault="004A3CC7" w:rsidP="00D07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>This is</w:t>
            </w:r>
            <w:r w:rsidR="00415FDF">
              <w:rPr>
                <w:rFonts w:asciiTheme="majorHAnsi" w:hAnsiTheme="majorHAnsi"/>
                <w:b w:val="0"/>
                <w:sz w:val="20"/>
                <w:szCs w:val="20"/>
              </w:rPr>
              <w:t xml:space="preserve"> live</w:t>
            </w: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 ITSM URL</w:t>
            </w:r>
          </w:p>
        </w:tc>
      </w:tr>
    </w:tbl>
    <w:p w14:paraId="5EACBDA2" w14:textId="77777777" w:rsidR="00872BE8" w:rsidRDefault="00872BE8" w:rsidP="00FB4539">
      <w:pPr>
        <w:pStyle w:val="BodyText1"/>
        <w:rPr>
          <w:lang w:val="en-GB"/>
        </w:rPr>
      </w:pPr>
    </w:p>
    <w:p w14:paraId="23F3CE57" w14:textId="77777777" w:rsidR="004A3CC7" w:rsidRPr="0038064F" w:rsidRDefault="004A3CC7" w:rsidP="00FB4539">
      <w:pPr>
        <w:pStyle w:val="BodyText1"/>
        <w:rPr>
          <w:lang w:val="en-GB"/>
        </w:rPr>
      </w:pPr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1264"/>
        <w:gridCol w:w="8940"/>
      </w:tblGrid>
      <w:tr w:rsidR="00306E63" w:rsidRPr="006D003D" w14:paraId="54E0E0A1" w14:textId="77777777" w:rsidTr="00E30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dxa"/>
          </w:tcPr>
          <w:p w14:paraId="5B3F94F4" w14:textId="77777777" w:rsidR="00306E63" w:rsidRPr="00F77393" w:rsidRDefault="00306E63" w:rsidP="005E3CE6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 w:rsidRPr="00F77393"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 xml:space="preserve">Application Name: </w:t>
            </w:r>
          </w:p>
        </w:tc>
        <w:tc>
          <w:tcPr>
            <w:tcW w:w="8322" w:type="dxa"/>
          </w:tcPr>
          <w:p w14:paraId="31423B12" w14:textId="77777777" w:rsidR="00306E63" w:rsidRPr="00D72544" w:rsidRDefault="004A3CC7" w:rsidP="005E3C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</w:pPr>
            <w:r>
              <w:rPr>
                <w:rFonts w:asciiTheme="majorHAnsi" w:hAnsiTheme="majorHAnsi"/>
                <w:color w:val="FFFFFF" w:themeColor="background1"/>
                <w:sz w:val="20"/>
                <w:szCs w:val="20"/>
              </w:rPr>
              <w:t>JIRA</w:t>
            </w:r>
          </w:p>
        </w:tc>
      </w:tr>
      <w:tr w:rsidR="00306E63" w:rsidRPr="006D003D" w14:paraId="667D141B" w14:textId="77777777" w:rsidTr="00E30D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dxa"/>
          </w:tcPr>
          <w:p w14:paraId="52165814" w14:textId="77777777" w:rsidR="00306E63" w:rsidRPr="006D003D" w:rsidRDefault="00306E63" w:rsidP="005E3CE6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System Name (Dev):</w:t>
            </w:r>
          </w:p>
        </w:tc>
        <w:tc>
          <w:tcPr>
            <w:tcW w:w="8322" w:type="dxa"/>
          </w:tcPr>
          <w:p w14:paraId="3E3DDE11" w14:textId="77777777" w:rsidR="00306E63" w:rsidRPr="00782DC2" w:rsidRDefault="00117A91" w:rsidP="005E3CE6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Cs/>
                <w:szCs w:val="20"/>
              </w:rPr>
            </w:pPr>
            <w:hyperlink r:id="rId53" w:history="1">
              <w:r w:rsidR="004A3CC7" w:rsidRPr="004A3CC7">
                <w:rPr>
                  <w:rFonts w:asciiTheme="majorHAnsi" w:hAnsiTheme="majorHAnsi"/>
                  <w:bCs/>
                  <w:szCs w:val="20"/>
                </w:rPr>
                <w:t>https://id.atlassian.com/login?continue=https%3A%2F%2Fequusoft.atlassian.net%2Flogin%3FredirectCount%3D1&amp;application=jira</w:t>
              </w:r>
            </w:hyperlink>
          </w:p>
        </w:tc>
      </w:tr>
      <w:tr w:rsidR="00306E63" w:rsidRPr="006D003D" w14:paraId="037F6D95" w14:textId="77777777" w:rsidTr="00E30D77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dxa"/>
          </w:tcPr>
          <w:p w14:paraId="67793928" w14:textId="77777777" w:rsidR="00306E63" w:rsidRPr="006D003D" w:rsidRDefault="00306E63" w:rsidP="005E3CE6">
            <w:pPr>
              <w:rPr>
                <w:rFonts w:asciiTheme="majorHAnsi" w:hAnsiTheme="majorHAnsi"/>
                <w:sz w:val="20"/>
                <w:szCs w:val="20"/>
              </w:rPr>
            </w:pPr>
            <w:r w:rsidRPr="006D003D">
              <w:rPr>
                <w:rFonts w:asciiTheme="majorHAnsi" w:hAnsiTheme="majorHAnsi"/>
                <w:sz w:val="20"/>
                <w:szCs w:val="20"/>
              </w:rPr>
              <w:t>Access details (Development):</w:t>
            </w:r>
          </w:p>
        </w:tc>
        <w:tc>
          <w:tcPr>
            <w:tcW w:w="8322" w:type="dxa"/>
          </w:tcPr>
          <w:p w14:paraId="30929C35" w14:textId="77777777" w:rsidR="00306E63" w:rsidRPr="00F77393" w:rsidRDefault="00306E63" w:rsidP="005E3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This is </w:t>
            </w:r>
            <w:r w:rsidR="00415FDF">
              <w:rPr>
                <w:rFonts w:asciiTheme="majorHAnsi" w:hAnsiTheme="majorHAnsi"/>
                <w:b w:val="0"/>
                <w:sz w:val="20"/>
                <w:szCs w:val="20"/>
              </w:rPr>
              <w:t>JIRA</w:t>
            </w:r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 production URL</w:t>
            </w:r>
          </w:p>
        </w:tc>
      </w:tr>
    </w:tbl>
    <w:p w14:paraId="4A9B95D1" w14:textId="77777777" w:rsidR="009D7B18" w:rsidRPr="009D7B18" w:rsidRDefault="009215ED" w:rsidP="00D07332">
      <w:pPr>
        <w:pStyle w:val="heading20"/>
        <w:numPr>
          <w:ilvl w:val="1"/>
          <w:numId w:val="21"/>
        </w:numPr>
        <w:ind w:left="1080"/>
      </w:pPr>
      <w:bookmarkStart w:id="19" w:name="_Toc528859466"/>
      <w:bookmarkStart w:id="20" w:name="_Toc10809485"/>
      <w:r w:rsidRPr="00D80FFE">
        <w:t>Input-Output Files and Folders</w:t>
      </w:r>
      <w:bookmarkEnd w:id="19"/>
      <w:bookmarkEnd w:id="20"/>
    </w:p>
    <w:tbl>
      <w:tblPr>
        <w:tblStyle w:val="GridTable4-Accent1"/>
        <w:tblpPr w:leftFromText="180" w:rightFromText="180" w:vertAnchor="text" w:horzAnchor="margin" w:tblpY="191"/>
        <w:tblW w:w="0" w:type="auto"/>
        <w:tblLook w:val="04A0" w:firstRow="1" w:lastRow="0" w:firstColumn="1" w:lastColumn="0" w:noHBand="0" w:noVBand="1"/>
      </w:tblPr>
      <w:tblGrid>
        <w:gridCol w:w="5215"/>
        <w:gridCol w:w="4458"/>
      </w:tblGrid>
      <w:tr w:rsidR="00FB4539" w14:paraId="2984596E" w14:textId="77777777" w:rsidTr="00E64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CF3E9A" w14:textId="77777777" w:rsidR="00FB4539" w:rsidRPr="00437408" w:rsidRDefault="00FB4539" w:rsidP="00FB4539">
            <w:pPr>
              <w:spacing w:after="0" w:line="480" w:lineRule="auto"/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</w:rPr>
            </w:pPr>
            <w:r w:rsidRPr="00437408"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</w:rPr>
              <w:t>Folder Name</w:t>
            </w:r>
          </w:p>
        </w:tc>
        <w:tc>
          <w:tcPr>
            <w:tcW w:w="44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A18552" w14:textId="77777777" w:rsidR="00FB4539" w:rsidRPr="00437408" w:rsidRDefault="00FB4539" w:rsidP="00FB4539">
            <w:pPr>
              <w:spacing w:after="0"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</w:rPr>
            </w:pPr>
            <w:r w:rsidRPr="00437408"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FB4539" w14:paraId="205E9125" w14:textId="77777777" w:rsidTr="00E6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5" w:type="dxa"/>
          </w:tcPr>
          <w:p w14:paraId="5567A51B" w14:textId="77777777" w:rsidR="00FB4539" w:rsidRPr="00EB59F4" w:rsidRDefault="00FB4539" w:rsidP="00FB4539">
            <w:pPr>
              <w:spacing w:after="0" w:line="480" w:lineRule="auto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MT</w:t>
            </w:r>
            <w:r w:rsidR="00E643A0">
              <w:rPr>
                <w:rFonts w:asciiTheme="majorHAnsi" w:hAnsiTheme="majorHAnsi"/>
                <w:sz w:val="20"/>
                <w:szCs w:val="20"/>
              </w:rPr>
              <w:t>3</w:t>
            </w:r>
            <w:r>
              <w:rPr>
                <w:rFonts w:asciiTheme="majorHAnsi" w:hAnsiTheme="majorHAnsi"/>
                <w:sz w:val="20"/>
                <w:szCs w:val="20"/>
              </w:rPr>
              <w:t>-</w:t>
            </w:r>
            <w:r w:rsidR="00E643A0">
              <w:rPr>
                <w:rFonts w:asciiTheme="majorHAnsi" w:hAnsiTheme="majorHAnsi"/>
                <w:sz w:val="20"/>
                <w:szCs w:val="20"/>
              </w:rPr>
              <w:t>InternalUserProfileCreation</w:t>
            </w:r>
            <w:r w:rsidRPr="00EB59F4">
              <w:rPr>
                <w:rFonts w:asciiTheme="majorHAnsi" w:hAnsiTheme="majorHAnsi"/>
                <w:sz w:val="20"/>
                <w:szCs w:val="20"/>
              </w:rPr>
              <w:t>\Data</w:t>
            </w:r>
          </w:p>
        </w:tc>
        <w:tc>
          <w:tcPr>
            <w:tcW w:w="4458" w:type="dxa"/>
          </w:tcPr>
          <w:p w14:paraId="0435D5FA" w14:textId="77777777" w:rsidR="00FB4539" w:rsidRDefault="00AA4ED1" w:rsidP="00FB45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>Configuration file that is created by the RE Framework and will be added with additional configurations</w:t>
            </w:r>
            <w:r w:rsidR="00FB4539">
              <w:rPr>
                <w:rFonts w:asciiTheme="majorHAnsi" w:hAnsiTheme="majorHAnsi"/>
                <w:b w:val="0"/>
                <w:sz w:val="20"/>
                <w:szCs w:val="20"/>
              </w:rPr>
              <w:t xml:space="preserve">. </w:t>
            </w:r>
          </w:p>
        </w:tc>
      </w:tr>
      <w:tr w:rsidR="00FB4539" w14:paraId="35BDC3E7" w14:textId="77777777" w:rsidTr="00E643A0">
        <w:trPr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5" w:type="dxa"/>
          </w:tcPr>
          <w:p w14:paraId="66F2EA31" w14:textId="77777777" w:rsidR="00FB4539" w:rsidRPr="00EB59F4" w:rsidRDefault="00E643A0" w:rsidP="00FB4539">
            <w:pPr>
              <w:spacing w:after="0" w:line="480" w:lineRule="auto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MT3-InternalUserProfileCreation</w:t>
            </w:r>
            <w:r w:rsidR="00FB4539" w:rsidRPr="00EB59F4">
              <w:rPr>
                <w:rFonts w:asciiTheme="majorHAnsi" w:hAnsiTheme="majorHAnsi"/>
                <w:sz w:val="20"/>
                <w:szCs w:val="20"/>
              </w:rPr>
              <w:t>\Documentation</w:t>
            </w:r>
          </w:p>
        </w:tc>
        <w:tc>
          <w:tcPr>
            <w:tcW w:w="4458" w:type="dxa"/>
          </w:tcPr>
          <w:p w14:paraId="100F4B05" w14:textId="77777777" w:rsidR="00FB4539" w:rsidRDefault="00FB4539" w:rsidP="00FB4539">
            <w:pPr>
              <w:spacing w:after="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>RE Framework documentation.</w:t>
            </w:r>
          </w:p>
        </w:tc>
      </w:tr>
      <w:tr w:rsidR="00FB4539" w14:paraId="150AEEB8" w14:textId="77777777" w:rsidTr="00E6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5" w:type="dxa"/>
          </w:tcPr>
          <w:p w14:paraId="4C113A87" w14:textId="77777777" w:rsidR="00FB4539" w:rsidRPr="00EB59F4" w:rsidRDefault="00E643A0" w:rsidP="00FB4539">
            <w:pPr>
              <w:spacing w:after="0" w:line="480" w:lineRule="auto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MT3-InternalUserProfileCreation</w:t>
            </w:r>
            <w:r w:rsidR="00FB4539" w:rsidRPr="00EB59F4">
              <w:rPr>
                <w:rFonts w:asciiTheme="majorHAnsi" w:hAnsiTheme="majorHAnsi"/>
                <w:sz w:val="20"/>
                <w:szCs w:val="20"/>
              </w:rPr>
              <w:t>\Framework</w:t>
            </w:r>
          </w:p>
        </w:tc>
        <w:tc>
          <w:tcPr>
            <w:tcW w:w="4458" w:type="dxa"/>
          </w:tcPr>
          <w:p w14:paraId="4BFF1D11" w14:textId="77777777" w:rsidR="00FB4539" w:rsidRDefault="00FB4539" w:rsidP="00FB4539">
            <w:pPr>
              <w:spacing w:after="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sz w:val="20"/>
                <w:szCs w:val="20"/>
              </w:rPr>
              <w:t>RE Framework generated XAML files.</w:t>
            </w:r>
          </w:p>
        </w:tc>
      </w:tr>
      <w:tr w:rsidR="00FB4539" w14:paraId="6D39C5DD" w14:textId="77777777" w:rsidTr="00E643A0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5" w:type="dxa"/>
          </w:tcPr>
          <w:p w14:paraId="5F74BEA4" w14:textId="77777777" w:rsidR="00FB4539" w:rsidRPr="00EB59F4" w:rsidRDefault="00E643A0" w:rsidP="00FB4539">
            <w:pPr>
              <w:spacing w:after="0" w:line="480" w:lineRule="auto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MT3-InternalUserProfileCreation</w:t>
            </w:r>
            <w:r w:rsidR="00FB4539" w:rsidRPr="00EB59F4">
              <w:rPr>
                <w:rFonts w:asciiTheme="majorHAnsi" w:hAnsiTheme="majorHAnsi"/>
                <w:sz w:val="20"/>
                <w:szCs w:val="20"/>
              </w:rPr>
              <w:t>\Project</w:t>
            </w:r>
          </w:p>
        </w:tc>
        <w:tc>
          <w:tcPr>
            <w:tcW w:w="4458" w:type="dxa"/>
          </w:tcPr>
          <w:p w14:paraId="1CC28374" w14:textId="77777777" w:rsidR="00FB4539" w:rsidRDefault="00FB4539" w:rsidP="00FB45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b w:val="0"/>
                <w:sz w:val="20"/>
                <w:szCs w:val="20"/>
              </w:rPr>
              <w:t>UiPath</w:t>
            </w:r>
            <w:proofErr w:type="spellEnd"/>
            <w:r>
              <w:rPr>
                <w:rFonts w:asciiTheme="majorHAnsi" w:hAnsiTheme="majorHAnsi"/>
                <w:b w:val="0"/>
                <w:sz w:val="20"/>
                <w:szCs w:val="20"/>
              </w:rPr>
              <w:t xml:space="preserve"> scripts and other files created as part of the development.</w:t>
            </w:r>
          </w:p>
        </w:tc>
      </w:tr>
    </w:tbl>
    <w:p w14:paraId="5C68AF7C" w14:textId="77777777" w:rsidR="009D7B18" w:rsidRDefault="009D7B18" w:rsidP="009D7B18">
      <w:pPr>
        <w:pStyle w:val="heading20"/>
        <w:numPr>
          <w:ilvl w:val="0"/>
          <w:numId w:val="0"/>
        </w:numPr>
        <w:ind w:left="1080"/>
      </w:pPr>
      <w:bookmarkStart w:id="21" w:name="_Toc528859467"/>
      <w:bookmarkStart w:id="22" w:name="_Toc10809486"/>
    </w:p>
    <w:p w14:paraId="37212028" w14:textId="77777777" w:rsidR="009215ED" w:rsidRDefault="009215ED" w:rsidP="00FB4539">
      <w:pPr>
        <w:pStyle w:val="heading20"/>
        <w:numPr>
          <w:ilvl w:val="1"/>
          <w:numId w:val="21"/>
        </w:numPr>
        <w:ind w:left="1080"/>
      </w:pPr>
      <w:r>
        <w:t>Orchestrator Design</w:t>
      </w:r>
      <w:bookmarkEnd w:id="21"/>
      <w:bookmarkEnd w:id="22"/>
      <w:r>
        <w:t xml:space="preserve"> </w:t>
      </w:r>
    </w:p>
    <w:p w14:paraId="0CDB7EE4" w14:textId="77777777" w:rsidR="009215ED" w:rsidRPr="002F2058" w:rsidRDefault="009215ED" w:rsidP="00AF0A4A">
      <w:pPr>
        <w:spacing w:after="0" w:line="480" w:lineRule="auto"/>
        <w:rPr>
          <w:rFonts w:asciiTheme="majorHAnsi" w:hAnsiTheme="majorHAnsi"/>
          <w:b w:val="0"/>
          <w:sz w:val="20"/>
          <w:szCs w:val="20"/>
        </w:rPr>
      </w:pPr>
      <w:r>
        <w:rPr>
          <w:rFonts w:asciiTheme="majorHAnsi" w:hAnsiTheme="majorHAnsi"/>
          <w:b w:val="0"/>
          <w:sz w:val="20"/>
          <w:szCs w:val="20"/>
        </w:rPr>
        <w:t>NA</w:t>
      </w:r>
    </w:p>
    <w:p w14:paraId="5B9FBAEE" w14:textId="77777777" w:rsidR="009215ED" w:rsidRDefault="009215ED" w:rsidP="00FB4539">
      <w:pPr>
        <w:pStyle w:val="heading20"/>
        <w:numPr>
          <w:ilvl w:val="1"/>
          <w:numId w:val="21"/>
        </w:numPr>
        <w:ind w:left="1080"/>
      </w:pPr>
      <w:bookmarkStart w:id="23" w:name="_Toc522707306"/>
      <w:bookmarkStart w:id="24" w:name="_Toc522793030"/>
      <w:bookmarkStart w:id="25" w:name="_Toc528859468"/>
      <w:bookmarkStart w:id="26" w:name="_Toc10809487"/>
      <w:r>
        <w:t>Technical Exceptions</w:t>
      </w:r>
      <w:bookmarkEnd w:id="23"/>
      <w:bookmarkEnd w:id="24"/>
      <w:bookmarkEnd w:id="25"/>
      <w:bookmarkEnd w:id="26"/>
    </w:p>
    <w:p w14:paraId="19D32EF4" w14:textId="77777777" w:rsidR="009215ED" w:rsidRDefault="009215ED" w:rsidP="00FB4539">
      <w:pPr>
        <w:pStyle w:val="BodyText1"/>
      </w:pPr>
      <w:r>
        <w:t>Following table lists the possible technical exceptions and how the process will handle them:</w:t>
      </w:r>
    </w:p>
    <w:tbl>
      <w:tblPr>
        <w:tblStyle w:val="GridTable4-Accent11"/>
        <w:tblW w:w="0" w:type="auto"/>
        <w:tblInd w:w="-5" w:type="dxa"/>
        <w:tblLook w:val="04A0" w:firstRow="1" w:lastRow="0" w:firstColumn="1" w:lastColumn="0" w:noHBand="0" w:noVBand="1"/>
      </w:tblPr>
      <w:tblGrid>
        <w:gridCol w:w="2245"/>
        <w:gridCol w:w="7954"/>
      </w:tblGrid>
      <w:tr w:rsidR="009215ED" w14:paraId="7B42E5D0" w14:textId="77777777" w:rsidTr="00FB4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55BD0F18" w14:textId="77777777" w:rsidR="009215ED" w:rsidRPr="00EB59F4" w:rsidRDefault="009215ED" w:rsidP="006356EB">
            <w:pPr>
              <w:pStyle w:val="BodyText1"/>
              <w:rPr>
                <w:b w:val="0"/>
                <w:color w:val="FFFFFF" w:themeColor="background1"/>
              </w:rPr>
            </w:pPr>
            <w:r w:rsidRPr="00EB59F4">
              <w:rPr>
                <w:color w:val="FFFFFF" w:themeColor="background1"/>
              </w:rPr>
              <w:t>Exception</w:t>
            </w:r>
          </w:p>
        </w:tc>
        <w:tc>
          <w:tcPr>
            <w:tcW w:w="7954" w:type="dxa"/>
          </w:tcPr>
          <w:p w14:paraId="50F8FE5C" w14:textId="77777777" w:rsidR="009215ED" w:rsidRPr="00EB59F4" w:rsidRDefault="009215ED" w:rsidP="006356EB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EB59F4">
              <w:rPr>
                <w:color w:val="FFFFFF" w:themeColor="background1"/>
              </w:rPr>
              <w:t>Handling the exception</w:t>
            </w:r>
          </w:p>
        </w:tc>
      </w:tr>
      <w:tr w:rsidR="003470A5" w14:paraId="533AB895" w14:textId="77777777" w:rsidTr="00FB45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507746F6" w14:textId="77777777" w:rsidR="003470A5" w:rsidRPr="00613297" w:rsidRDefault="003470A5" w:rsidP="003470A5">
            <w:pPr>
              <w:pStyle w:val="BodyText1"/>
              <w:rPr>
                <w:b w:val="0"/>
              </w:rPr>
            </w:pPr>
            <w:proofErr w:type="spellStart"/>
            <w:r>
              <w:rPr>
                <w:b w:val="0"/>
              </w:rPr>
              <w:t>MyAssignment</w:t>
            </w:r>
            <w:proofErr w:type="spellEnd"/>
            <w:r w:rsidRPr="00613297">
              <w:rPr>
                <w:b w:val="0"/>
              </w:rPr>
              <w:t xml:space="preserve"> </w:t>
            </w:r>
            <w:r w:rsidRPr="00613297">
              <w:rPr>
                <w:b w:val="0"/>
              </w:rPr>
              <w:lastRenderedPageBreak/>
              <w:t xml:space="preserve">Unavailable </w:t>
            </w:r>
          </w:p>
        </w:tc>
        <w:tc>
          <w:tcPr>
            <w:tcW w:w="7954" w:type="dxa"/>
          </w:tcPr>
          <w:p w14:paraId="0AEA2283" w14:textId="77777777" w:rsidR="003470A5" w:rsidRPr="009B28A1" w:rsidRDefault="003470A5" w:rsidP="003470A5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20F">
              <w:lastRenderedPageBreak/>
              <w:t xml:space="preserve">If </w:t>
            </w:r>
            <w:proofErr w:type="spellStart"/>
            <w:r>
              <w:t>MyAssignment</w:t>
            </w:r>
            <w:proofErr w:type="spellEnd"/>
            <w:r w:rsidRPr="0036320F">
              <w:t xml:space="preserve"> login fails, </w:t>
            </w:r>
            <w:r>
              <w:t>bot will send an email to “</w:t>
            </w:r>
            <w:r w:rsidRPr="009376D5">
              <w:t xml:space="preserve">DL IN </w:t>
            </w:r>
            <w:proofErr w:type="spellStart"/>
            <w:r w:rsidRPr="009376D5">
              <w:lastRenderedPageBreak/>
              <w:t>MyAssignmenttechsupport</w:t>
            </w:r>
            <w:proofErr w:type="spellEnd"/>
            <w:r w:rsidR="00534787">
              <w:t xml:space="preserve"> </w:t>
            </w:r>
            <w:r w:rsidRPr="009376D5">
              <w:t xml:space="preserve"> </w:t>
            </w:r>
            <w:r w:rsidR="00534787">
              <w:t>&lt;</w:t>
            </w:r>
            <w:hyperlink r:id="rId54" w:history="1">
              <w:r w:rsidR="00534787" w:rsidRPr="00E850EF">
                <w:rPr>
                  <w:rStyle w:val="Hyperlink"/>
                </w:rPr>
                <w:t>myassignmenttechsupport.in@capgemini.com</w:t>
              </w:r>
            </w:hyperlink>
            <w:r w:rsidR="00534787">
              <w:t>&gt;</w:t>
            </w:r>
            <w:r>
              <w:t>” and stop the process.</w:t>
            </w:r>
          </w:p>
        </w:tc>
      </w:tr>
      <w:tr w:rsidR="00534787" w14:paraId="08F6B8B0" w14:textId="77777777" w:rsidTr="00FB4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EC8006D" w14:textId="77777777" w:rsidR="00534787" w:rsidRPr="00613297" w:rsidRDefault="00534787" w:rsidP="00534787">
            <w:pPr>
              <w:pStyle w:val="BodyText1"/>
              <w:rPr>
                <w:b w:val="0"/>
              </w:rPr>
            </w:pPr>
            <w:r>
              <w:rPr>
                <w:b w:val="0"/>
              </w:rPr>
              <w:lastRenderedPageBreak/>
              <w:t>ITSM Unavailable</w:t>
            </w:r>
          </w:p>
        </w:tc>
        <w:tc>
          <w:tcPr>
            <w:tcW w:w="7954" w:type="dxa"/>
          </w:tcPr>
          <w:p w14:paraId="29C51656" w14:textId="77777777" w:rsidR="00534787" w:rsidRPr="009B28A1" w:rsidRDefault="00534787" w:rsidP="00534787">
            <w:pPr>
              <w:pStyle w:val="BodyTex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20F">
              <w:t xml:space="preserve">If </w:t>
            </w:r>
            <w:r>
              <w:t>ITSM</w:t>
            </w:r>
            <w:r w:rsidRPr="0036320F">
              <w:t xml:space="preserve"> login fails, </w:t>
            </w:r>
            <w:r>
              <w:t xml:space="preserve">bot will send an email to “DL IN </w:t>
            </w:r>
            <w:proofErr w:type="spellStart"/>
            <w:r>
              <w:t>MyAssignmenttechsupport</w:t>
            </w:r>
            <w:proofErr w:type="spellEnd"/>
            <w:r>
              <w:t xml:space="preserve"> &lt;</w:t>
            </w:r>
            <w:hyperlink r:id="rId55" w:history="1">
              <w:r w:rsidRPr="00E850EF">
                <w:rPr>
                  <w:rStyle w:val="Hyperlink"/>
                </w:rPr>
                <w:t>myassignmenttechsupport.in@capgemini.com</w:t>
              </w:r>
            </w:hyperlink>
            <w:r>
              <w:t>&gt;” and stop the process.</w:t>
            </w:r>
          </w:p>
        </w:tc>
      </w:tr>
      <w:tr w:rsidR="003470A5" w14:paraId="09EC449A" w14:textId="77777777" w:rsidTr="00FB45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7C17EA70" w14:textId="77777777" w:rsidR="003470A5" w:rsidRPr="00613297" w:rsidRDefault="003470A5" w:rsidP="003470A5">
            <w:pPr>
              <w:pStyle w:val="BodyText1"/>
              <w:rPr>
                <w:b w:val="0"/>
              </w:rPr>
            </w:pPr>
            <w:r w:rsidRPr="00613297">
              <w:rPr>
                <w:b w:val="0"/>
              </w:rPr>
              <w:t>Configuration file is missing or not accessible</w:t>
            </w:r>
          </w:p>
        </w:tc>
        <w:tc>
          <w:tcPr>
            <w:tcW w:w="7954" w:type="dxa"/>
          </w:tcPr>
          <w:p w14:paraId="3C89B4DD" w14:textId="77777777" w:rsidR="003470A5" w:rsidRDefault="00AF0A4A" w:rsidP="003470A5">
            <w:pPr>
              <w:pStyle w:val="BodyTex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20F">
              <w:t xml:space="preserve">Log the exception, </w:t>
            </w:r>
            <w:r>
              <w:t>bot will send an email to “</w:t>
            </w:r>
            <w:r w:rsidRPr="009376D5">
              <w:t>DL</w:t>
            </w:r>
            <w:r>
              <w:t xml:space="preserve"> IN </w:t>
            </w:r>
            <w:proofErr w:type="spellStart"/>
            <w:r>
              <w:t>MyAssignmenttechsupport</w:t>
            </w:r>
            <w:proofErr w:type="spellEnd"/>
            <w:r>
              <w:t xml:space="preserve"> &lt;</w:t>
            </w:r>
            <w:hyperlink r:id="rId56" w:history="1">
              <w:r w:rsidRPr="00E850EF">
                <w:rPr>
                  <w:rStyle w:val="Hyperlink"/>
                </w:rPr>
                <w:t>myassignmenttechsupport.in@capgemini.com</w:t>
              </w:r>
            </w:hyperlink>
            <w:r>
              <w:t>&gt;” and stop the process</w:t>
            </w:r>
            <w:r w:rsidR="003470A5">
              <w:t>.</w:t>
            </w:r>
          </w:p>
        </w:tc>
      </w:tr>
    </w:tbl>
    <w:p w14:paraId="481071E8" w14:textId="77777777" w:rsidR="009215ED" w:rsidRDefault="009215ED" w:rsidP="00FB4539">
      <w:pPr>
        <w:pStyle w:val="BodyText1"/>
      </w:pPr>
    </w:p>
    <w:p w14:paraId="39EEA055" w14:textId="77777777" w:rsidR="00AF0A4A" w:rsidRDefault="00AF0A4A" w:rsidP="00AF0A4A">
      <w:pPr>
        <w:pStyle w:val="BodyText1"/>
      </w:pPr>
      <w:r>
        <w:t>Business Exception:</w:t>
      </w:r>
    </w:p>
    <w:tbl>
      <w:tblPr>
        <w:tblStyle w:val="GridTable4-Accent11"/>
        <w:tblW w:w="0" w:type="auto"/>
        <w:tblInd w:w="-5" w:type="dxa"/>
        <w:tblLook w:val="04A0" w:firstRow="1" w:lastRow="0" w:firstColumn="1" w:lastColumn="0" w:noHBand="0" w:noVBand="1"/>
      </w:tblPr>
      <w:tblGrid>
        <w:gridCol w:w="2245"/>
        <w:gridCol w:w="7954"/>
      </w:tblGrid>
      <w:tr w:rsidR="00AF0A4A" w14:paraId="13EE56E0" w14:textId="77777777" w:rsidTr="005E3C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bottom w:val="single" w:sz="4" w:space="0" w:color="auto"/>
            </w:tcBorders>
            <w:shd w:val="clear" w:color="auto" w:fill="BBE7FF" w:themeFill="accent1" w:themeFillTint="33"/>
          </w:tcPr>
          <w:p w14:paraId="1289A88F" w14:textId="77777777" w:rsidR="00AF0A4A" w:rsidRDefault="00AF0A4A" w:rsidP="005E3CE6">
            <w:pPr>
              <w:pStyle w:val="BodyText1"/>
              <w:rPr>
                <w:rFonts w:asciiTheme="majorHAnsi" w:hAnsiTheme="majorHAnsi" w:cs="Arial"/>
                <w:bCs w:val="0"/>
                <w:color w:val="000000" w:themeColor="text1"/>
                <w:szCs w:val="20"/>
                <w:lang w:val="en-GB"/>
              </w:rPr>
            </w:pPr>
            <w:r w:rsidRPr="004E0FAA"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  <w:t xml:space="preserve">Client addition mandatory data </w:t>
            </w:r>
          </w:p>
          <w:p w14:paraId="46143AF5" w14:textId="77777777" w:rsidR="00AF0A4A" w:rsidRPr="004E0FAA" w:rsidRDefault="00AF0A4A" w:rsidP="005E3CE6">
            <w:pPr>
              <w:jc w:val="center"/>
            </w:pPr>
          </w:p>
        </w:tc>
        <w:tc>
          <w:tcPr>
            <w:tcW w:w="7954" w:type="dxa"/>
            <w:shd w:val="clear" w:color="auto" w:fill="BBE7FF" w:themeFill="accent1" w:themeFillTint="33"/>
          </w:tcPr>
          <w:p w14:paraId="1126AE03" w14:textId="77777777" w:rsidR="00AF0A4A" w:rsidRPr="004E0FAA" w:rsidRDefault="00AF0A4A" w:rsidP="005E3CE6">
            <w:pPr>
              <w:pStyle w:val="BodyTex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</w:pPr>
            <w:r w:rsidRPr="004E0FAA"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  <w:t xml:space="preserve">If user has not provided all mandatory data in ITSM, bot will send an email to “DL IN </w:t>
            </w:r>
            <w:proofErr w:type="spellStart"/>
            <w:r w:rsidRPr="004E0FAA"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  <w:t>MyAssignmenttechsupport</w:t>
            </w:r>
            <w:proofErr w:type="spellEnd"/>
            <w:r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  <w:t xml:space="preserve">  &lt;</w:t>
            </w:r>
            <w:hyperlink r:id="rId57" w:history="1">
              <w:r w:rsidRPr="00D72544">
                <w:rPr>
                  <w:rStyle w:val="Hyperlink"/>
                  <w:rFonts w:asciiTheme="majorHAnsi" w:hAnsiTheme="majorHAnsi" w:cs="Arial"/>
                  <w:szCs w:val="20"/>
                  <w:lang w:val="en-GB"/>
                </w:rPr>
                <w:t>myassignmenttechsupport.in@capgemini.com</w:t>
              </w:r>
            </w:hyperlink>
            <w:r>
              <w:rPr>
                <w:rFonts w:asciiTheme="majorHAnsi" w:hAnsiTheme="majorHAnsi" w:cs="Arial"/>
                <w:color w:val="000000" w:themeColor="text1"/>
                <w:szCs w:val="20"/>
                <w:lang w:val="en-GB"/>
              </w:rPr>
              <w:t>&gt;</w:t>
            </w:r>
            <w:r w:rsidRPr="004E0FAA">
              <w:rPr>
                <w:rFonts w:asciiTheme="majorHAnsi" w:hAnsiTheme="majorHAnsi" w:cs="Arial"/>
                <w:b w:val="0"/>
                <w:color w:val="000000" w:themeColor="text1"/>
                <w:szCs w:val="20"/>
                <w:lang w:val="en-GB"/>
              </w:rPr>
              <w:t>” and stop the process.</w:t>
            </w:r>
          </w:p>
        </w:tc>
      </w:tr>
    </w:tbl>
    <w:p w14:paraId="3987822D" w14:textId="77777777" w:rsidR="00AF0A4A" w:rsidRDefault="00AF0A4A" w:rsidP="00FB4539">
      <w:pPr>
        <w:pStyle w:val="BodyText1"/>
      </w:pPr>
    </w:p>
    <w:p w14:paraId="1E99D809" w14:textId="77777777" w:rsidR="00AF0A4A" w:rsidRDefault="00AF0A4A" w:rsidP="00FB4539">
      <w:pPr>
        <w:pStyle w:val="BodyText1"/>
      </w:pPr>
    </w:p>
    <w:p w14:paraId="0F018306" w14:textId="77777777" w:rsidR="009215ED" w:rsidRPr="008D7A86" w:rsidRDefault="009215ED" w:rsidP="00FB4539">
      <w:pPr>
        <w:pStyle w:val="heading20"/>
        <w:numPr>
          <w:ilvl w:val="1"/>
          <w:numId w:val="21"/>
        </w:numPr>
        <w:ind w:left="1080"/>
      </w:pPr>
      <w:bookmarkStart w:id="27" w:name="_Toc483996891"/>
      <w:bookmarkStart w:id="28" w:name="_Toc528859469"/>
      <w:bookmarkStart w:id="29" w:name="_Toc10809488"/>
      <w:r w:rsidRPr="008D7A86">
        <w:t>Deployment</w:t>
      </w:r>
      <w:bookmarkEnd w:id="27"/>
      <w:bookmarkEnd w:id="28"/>
      <w:bookmarkEnd w:id="29"/>
      <w:r w:rsidRPr="008D7A86">
        <w:t xml:space="preserve"> </w:t>
      </w:r>
    </w:p>
    <w:p w14:paraId="480C4808" w14:textId="77777777" w:rsidR="009215ED" w:rsidRPr="008D7A86" w:rsidRDefault="009215ED" w:rsidP="00FB4539">
      <w:pPr>
        <w:rPr>
          <w:rFonts w:asciiTheme="majorHAnsi" w:hAnsiTheme="majorHAnsi"/>
          <w:sz w:val="20"/>
          <w:szCs w:val="20"/>
        </w:rPr>
      </w:pPr>
    </w:p>
    <w:p w14:paraId="1A34465B" w14:textId="77777777" w:rsidR="009215ED" w:rsidRPr="008D7A86" w:rsidRDefault="009215ED" w:rsidP="00FB4539">
      <w:pPr>
        <w:rPr>
          <w:rFonts w:asciiTheme="majorHAnsi" w:hAnsiTheme="majorHAnsi"/>
          <w:b w:val="0"/>
          <w:sz w:val="20"/>
          <w:szCs w:val="20"/>
        </w:rPr>
      </w:pPr>
      <w:bookmarkStart w:id="30" w:name="_Hlk10834606"/>
      <w:r>
        <w:rPr>
          <w:rFonts w:asciiTheme="majorHAnsi" w:hAnsiTheme="majorHAnsi"/>
          <w:b w:val="0"/>
          <w:sz w:val="20"/>
          <w:szCs w:val="20"/>
        </w:rPr>
        <w:t xml:space="preserve">The </w:t>
      </w:r>
      <w:r w:rsidR="00815430">
        <w:rPr>
          <w:rFonts w:asciiTheme="majorHAnsi" w:hAnsiTheme="majorHAnsi"/>
          <w:b w:val="0"/>
          <w:sz w:val="20"/>
          <w:szCs w:val="20"/>
        </w:rPr>
        <w:t xml:space="preserve">Bot will be deployed onto a server </w:t>
      </w:r>
      <w:r w:rsidR="001837B0">
        <w:rPr>
          <w:rFonts w:asciiTheme="majorHAnsi" w:hAnsiTheme="majorHAnsi"/>
          <w:b w:val="0"/>
          <w:sz w:val="20"/>
          <w:szCs w:val="20"/>
        </w:rPr>
        <w:t>within Capgemini AWS environment.</w:t>
      </w:r>
    </w:p>
    <w:bookmarkEnd w:id="30"/>
    <w:p w14:paraId="627BD6AA" w14:textId="77777777" w:rsidR="009215ED" w:rsidRPr="00E839BB" w:rsidRDefault="009215ED" w:rsidP="009215ED">
      <w:pPr>
        <w:pStyle w:val="BodyText1"/>
      </w:pPr>
    </w:p>
    <w:p w14:paraId="43E72E25" w14:textId="77777777" w:rsidR="009215ED" w:rsidRDefault="00A74740" w:rsidP="003E133C">
      <w:pPr>
        <w:pStyle w:val="heading10"/>
        <w:numPr>
          <w:ilvl w:val="0"/>
          <w:numId w:val="35"/>
        </w:numPr>
      </w:pPr>
      <w:bookmarkStart w:id="31" w:name="_Toc528859470"/>
      <w:bookmarkStart w:id="32" w:name="_Toc10809489"/>
      <w:proofErr w:type="gramStart"/>
      <w:r>
        <w:t>.</w:t>
      </w:r>
      <w:r w:rsidR="009215ED">
        <w:t>Security</w:t>
      </w:r>
      <w:bookmarkEnd w:id="31"/>
      <w:bookmarkEnd w:id="32"/>
      <w:proofErr w:type="gramEnd"/>
    </w:p>
    <w:p w14:paraId="16E21AFC" w14:textId="77777777" w:rsidR="001A0BF7" w:rsidRPr="001A0BF7" w:rsidRDefault="001A0BF7" w:rsidP="00CE1D5A">
      <w:pPr>
        <w:pStyle w:val="ListParagraph"/>
        <w:keepNext/>
        <w:keepLines/>
        <w:numPr>
          <w:ilvl w:val="0"/>
          <w:numId w:val="20"/>
        </w:numPr>
        <w:tabs>
          <w:tab w:val="clear" w:pos="284"/>
        </w:tabs>
        <w:spacing w:before="360"/>
        <w:jc w:val="left"/>
        <w:outlineLvl w:val="1"/>
        <w:rPr>
          <w:rFonts w:ascii="Verdana" w:eastAsia="Arial" w:hAnsi="Verdana"/>
          <w:vanish/>
          <w:color w:val="12ABDB" w:themeColor="accent2"/>
          <w:sz w:val="44"/>
          <w:szCs w:val="22"/>
        </w:rPr>
      </w:pPr>
      <w:bookmarkStart w:id="33" w:name="_Toc10809490"/>
      <w:bookmarkStart w:id="34" w:name="_Toc483996886"/>
      <w:bookmarkStart w:id="35" w:name="_Toc528859471"/>
      <w:bookmarkEnd w:id="33"/>
    </w:p>
    <w:p w14:paraId="7B31EB58" w14:textId="77777777" w:rsidR="009215ED" w:rsidRDefault="009215ED" w:rsidP="00FB4539">
      <w:pPr>
        <w:pStyle w:val="heading20"/>
        <w:numPr>
          <w:ilvl w:val="1"/>
          <w:numId w:val="22"/>
        </w:numPr>
        <w:ind w:left="1440"/>
      </w:pPr>
      <w:bookmarkStart w:id="36" w:name="_Toc10809491"/>
      <w:r w:rsidRPr="006D003D">
        <w:t>Applications and Environment Access Model</w:t>
      </w:r>
      <w:bookmarkEnd w:id="34"/>
      <w:bookmarkEnd w:id="35"/>
      <w:bookmarkEnd w:id="36"/>
    </w:p>
    <w:p w14:paraId="451E78D8" w14:textId="77777777" w:rsidR="002E4922" w:rsidRPr="002E4922" w:rsidRDefault="002E4922" w:rsidP="002E4922">
      <w:pPr>
        <w:pStyle w:val="BodyText1"/>
      </w:pPr>
    </w:p>
    <w:p w14:paraId="3D0EC345" w14:textId="77777777" w:rsidR="002E4922" w:rsidRPr="002E4922" w:rsidRDefault="002E4922" w:rsidP="002E4922">
      <w:pPr>
        <w:pStyle w:val="BodyText1"/>
        <w:jc w:val="center"/>
      </w:pPr>
      <w:r>
        <w:rPr>
          <w:noProof/>
        </w:rPr>
        <w:drawing>
          <wp:inline distT="0" distB="0" distL="0" distR="0" wp14:anchorId="36965F24" wp14:editId="41CCABE3">
            <wp:extent cx="4295775" cy="1371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0EDF" w14:textId="77777777" w:rsidR="009215ED" w:rsidRPr="006D003D" w:rsidRDefault="009215ED" w:rsidP="002E4922">
      <w:pPr>
        <w:jc w:val="center"/>
        <w:rPr>
          <w:rFonts w:asciiTheme="majorHAnsi" w:hAnsiTheme="majorHAnsi"/>
        </w:rPr>
      </w:pPr>
    </w:p>
    <w:p w14:paraId="385574ED" w14:textId="77777777" w:rsidR="009215ED" w:rsidRPr="00A940F4" w:rsidRDefault="009215ED" w:rsidP="00FB4539">
      <w:pPr>
        <w:pStyle w:val="heading20"/>
        <w:numPr>
          <w:ilvl w:val="1"/>
          <w:numId w:val="22"/>
        </w:numPr>
        <w:ind w:left="1440"/>
      </w:pPr>
      <w:bookmarkStart w:id="37" w:name="_Toc450555119"/>
      <w:bookmarkStart w:id="38" w:name="_Toc450567606"/>
      <w:bookmarkStart w:id="39" w:name="_Toc465763491"/>
      <w:bookmarkStart w:id="40" w:name="_Toc479685124"/>
      <w:bookmarkStart w:id="41" w:name="_Toc528859472"/>
      <w:bookmarkStart w:id="42" w:name="_Toc10809492"/>
      <w:r w:rsidRPr="00A940F4">
        <w:t>Data Storage</w:t>
      </w:r>
      <w:bookmarkEnd w:id="37"/>
      <w:bookmarkEnd w:id="38"/>
      <w:bookmarkEnd w:id="39"/>
      <w:bookmarkEnd w:id="40"/>
      <w:bookmarkEnd w:id="41"/>
      <w:bookmarkEnd w:id="42"/>
    </w:p>
    <w:p w14:paraId="417381F0" w14:textId="77777777" w:rsidR="00E76563" w:rsidRPr="00A940F4" w:rsidRDefault="00E76563" w:rsidP="00E76563">
      <w:pPr>
        <w:pStyle w:val="BodyText1"/>
        <w:ind w:left="720"/>
      </w:pPr>
      <w:r>
        <w:t xml:space="preserve">The process works with the data stored in the ITSM and </w:t>
      </w:r>
      <w:proofErr w:type="spellStart"/>
      <w:r>
        <w:t>MyAssignment</w:t>
      </w:r>
      <w:proofErr w:type="spellEnd"/>
      <w:r>
        <w:t xml:space="preserve"> Portal. The process </w:t>
      </w:r>
      <w:r>
        <w:lastRenderedPageBreak/>
        <w:t xml:space="preserve">will not store any data outside these two applications except the execution logs and the exception details. </w:t>
      </w:r>
    </w:p>
    <w:p w14:paraId="074CA5DD" w14:textId="77777777" w:rsidR="009215ED" w:rsidRPr="00A940F4" w:rsidRDefault="009215ED" w:rsidP="00E76563">
      <w:pPr>
        <w:pStyle w:val="BodyText1"/>
      </w:pPr>
      <w:r>
        <w:t xml:space="preserve"> </w:t>
      </w:r>
    </w:p>
    <w:p w14:paraId="2283C250" w14:textId="77777777" w:rsidR="009215ED" w:rsidRPr="00A940F4" w:rsidRDefault="009215ED" w:rsidP="00FB4539">
      <w:pPr>
        <w:pStyle w:val="heading20"/>
        <w:numPr>
          <w:ilvl w:val="1"/>
          <w:numId w:val="22"/>
        </w:numPr>
        <w:ind w:left="1440"/>
      </w:pPr>
      <w:bookmarkStart w:id="43" w:name="_Toc450555120"/>
      <w:bookmarkStart w:id="44" w:name="_Toc450567607"/>
      <w:bookmarkStart w:id="45" w:name="_Toc465763492"/>
      <w:bookmarkStart w:id="46" w:name="_Toc479685125"/>
      <w:bookmarkStart w:id="47" w:name="_Toc528859473"/>
      <w:bookmarkStart w:id="48" w:name="_Toc10809493"/>
      <w:r w:rsidRPr="00A940F4">
        <w:t>Data Privacy</w:t>
      </w:r>
      <w:bookmarkEnd w:id="43"/>
      <w:bookmarkEnd w:id="44"/>
      <w:bookmarkEnd w:id="45"/>
      <w:bookmarkEnd w:id="46"/>
      <w:bookmarkEnd w:id="47"/>
      <w:bookmarkEnd w:id="48"/>
    </w:p>
    <w:p w14:paraId="33C2454A" w14:textId="77777777" w:rsidR="009215ED" w:rsidRPr="00A940F4" w:rsidRDefault="009215ED" w:rsidP="00FB4539">
      <w:pPr>
        <w:pStyle w:val="BodyText1"/>
        <w:ind w:left="-360" w:firstLine="720"/>
      </w:pPr>
      <w:r>
        <w:t xml:space="preserve">There is no data stored within the automation process. </w:t>
      </w:r>
    </w:p>
    <w:p w14:paraId="3EE8F3A3" w14:textId="77777777" w:rsidR="009215ED" w:rsidRPr="00A940F4" w:rsidRDefault="009215ED" w:rsidP="00FB4539">
      <w:pPr>
        <w:pStyle w:val="heading20"/>
        <w:numPr>
          <w:ilvl w:val="1"/>
          <w:numId w:val="22"/>
        </w:numPr>
        <w:ind w:left="1440"/>
      </w:pPr>
      <w:bookmarkStart w:id="49" w:name="_Toc450555121"/>
      <w:bookmarkStart w:id="50" w:name="_Toc450567608"/>
      <w:bookmarkStart w:id="51" w:name="_Toc465763493"/>
      <w:bookmarkStart w:id="52" w:name="_Toc479685126"/>
      <w:bookmarkStart w:id="53" w:name="_Toc528859474"/>
      <w:bookmarkStart w:id="54" w:name="_Toc10809494"/>
      <w:r w:rsidRPr="00A940F4">
        <w:t>Data Preservation</w:t>
      </w:r>
      <w:bookmarkEnd w:id="49"/>
      <w:bookmarkEnd w:id="50"/>
      <w:bookmarkEnd w:id="51"/>
      <w:bookmarkEnd w:id="52"/>
      <w:bookmarkEnd w:id="53"/>
      <w:bookmarkEnd w:id="54"/>
    </w:p>
    <w:p w14:paraId="09D78032" w14:textId="77777777" w:rsidR="009215ED" w:rsidRDefault="009215ED" w:rsidP="00FB4539">
      <w:pPr>
        <w:pStyle w:val="BodyText1"/>
        <w:ind w:left="-360" w:firstLine="720"/>
      </w:pPr>
      <w:r>
        <w:t>NA</w:t>
      </w:r>
    </w:p>
    <w:p w14:paraId="2B5DB8AF" w14:textId="77777777" w:rsidR="009215ED" w:rsidRPr="00A940F4" w:rsidRDefault="009215ED" w:rsidP="00FB4539">
      <w:pPr>
        <w:pStyle w:val="heading20"/>
        <w:numPr>
          <w:ilvl w:val="1"/>
          <w:numId w:val="22"/>
        </w:numPr>
        <w:ind w:left="1440"/>
      </w:pPr>
      <w:bookmarkStart w:id="55" w:name="_Toc450567609"/>
      <w:bookmarkStart w:id="56" w:name="_Toc465763494"/>
      <w:bookmarkStart w:id="57" w:name="_Toc479685127"/>
      <w:bookmarkStart w:id="58" w:name="_Toc528859475"/>
      <w:bookmarkStart w:id="59" w:name="_Toc10809495"/>
      <w:r>
        <w:t>Credentials</w:t>
      </w:r>
      <w:bookmarkEnd w:id="55"/>
      <w:bookmarkEnd w:id="56"/>
      <w:bookmarkEnd w:id="57"/>
      <w:bookmarkEnd w:id="58"/>
      <w:bookmarkEnd w:id="59"/>
    </w:p>
    <w:p w14:paraId="4582E618" w14:textId="77777777" w:rsidR="009215ED" w:rsidRDefault="001837B0" w:rsidP="00FB4539">
      <w:pPr>
        <w:pStyle w:val="BodyText1"/>
        <w:ind w:left="-360" w:firstLine="720"/>
      </w:pPr>
      <w:r>
        <w:t>Credentials will be picked from Orchestrator Asset.</w:t>
      </w:r>
      <w:r w:rsidR="009215ED">
        <w:t xml:space="preserve"> </w:t>
      </w:r>
    </w:p>
    <w:p w14:paraId="49C1FC5D" w14:textId="77777777" w:rsidR="009215ED" w:rsidRDefault="009215ED" w:rsidP="009215ED">
      <w:pPr>
        <w:pStyle w:val="BodyText1"/>
      </w:pPr>
    </w:p>
    <w:p w14:paraId="31FB46DD" w14:textId="77777777" w:rsidR="009215ED" w:rsidRPr="00F5030B" w:rsidRDefault="00E76563" w:rsidP="003E133C">
      <w:pPr>
        <w:pStyle w:val="heading10"/>
        <w:numPr>
          <w:ilvl w:val="0"/>
          <w:numId w:val="35"/>
        </w:numPr>
      </w:pPr>
      <w:bookmarkStart w:id="60" w:name="_Toc528859476"/>
      <w:bookmarkStart w:id="61" w:name="_Toc10809496"/>
      <w:r>
        <w:t xml:space="preserve">. </w:t>
      </w:r>
      <w:r w:rsidR="009215ED" w:rsidRPr="00F5030B">
        <w:t>Operational Control and Alerting</w:t>
      </w:r>
      <w:bookmarkEnd w:id="60"/>
      <w:bookmarkEnd w:id="61"/>
    </w:p>
    <w:p w14:paraId="0FDA6647" w14:textId="77777777" w:rsidR="00521C6D" w:rsidRPr="0084277B" w:rsidRDefault="00521C6D" w:rsidP="00FB4539">
      <w:pPr>
        <w:pStyle w:val="heading20"/>
        <w:numPr>
          <w:ilvl w:val="1"/>
          <w:numId w:val="20"/>
        </w:numPr>
        <w:ind w:left="1440"/>
      </w:pPr>
      <w:bookmarkStart w:id="62" w:name="_Toc528859477"/>
      <w:bookmarkStart w:id="63" w:name="_Toc10809497"/>
      <w:r w:rsidRPr="0084277B">
        <w:t>Scheduling and Starting</w:t>
      </w:r>
      <w:bookmarkEnd w:id="62"/>
      <w:bookmarkEnd w:id="63"/>
    </w:p>
    <w:p w14:paraId="48926B0A" w14:textId="77777777" w:rsidR="00521C6D" w:rsidRPr="00E27142" w:rsidRDefault="00E76563" w:rsidP="00FB4539">
      <w:pPr>
        <w:ind w:left="360"/>
        <w:rPr>
          <w:rFonts w:asciiTheme="majorHAnsi" w:hAnsiTheme="majorHAnsi"/>
          <w:b w:val="0"/>
          <w:bCs w:val="0"/>
          <w:sz w:val="20"/>
        </w:rPr>
      </w:pPr>
      <w:r>
        <w:rPr>
          <w:rFonts w:asciiTheme="majorHAnsi" w:hAnsiTheme="majorHAnsi"/>
          <w:b w:val="0"/>
          <w:bCs w:val="0"/>
          <w:sz w:val="20"/>
        </w:rPr>
        <w:t>TBD</w:t>
      </w:r>
    </w:p>
    <w:p w14:paraId="34212FC8" w14:textId="77777777" w:rsidR="00521C6D" w:rsidRDefault="00521C6D" w:rsidP="00FB4539">
      <w:pPr>
        <w:pStyle w:val="BodyText1"/>
      </w:pPr>
    </w:p>
    <w:p w14:paraId="7832DAA1" w14:textId="77777777" w:rsidR="00521C6D" w:rsidRPr="0084277B" w:rsidRDefault="00521C6D" w:rsidP="00FB4539">
      <w:pPr>
        <w:pStyle w:val="heading20"/>
        <w:numPr>
          <w:ilvl w:val="1"/>
          <w:numId w:val="20"/>
        </w:numPr>
        <w:ind w:left="1440"/>
      </w:pPr>
      <w:bookmarkStart w:id="64" w:name="_Toc528859478"/>
      <w:bookmarkStart w:id="65" w:name="_Toc10809498"/>
      <w:r w:rsidRPr="0084277B">
        <w:t>Alerting</w:t>
      </w:r>
      <w:bookmarkEnd w:id="64"/>
      <w:bookmarkEnd w:id="65"/>
    </w:p>
    <w:p w14:paraId="51FA3D8F" w14:textId="77777777" w:rsidR="00521C6D" w:rsidRPr="00046239" w:rsidRDefault="00521C6D" w:rsidP="00FB4539">
      <w:pPr>
        <w:pStyle w:val="BodyText1"/>
        <w:ind w:left="360"/>
      </w:pPr>
      <w:r>
        <w:t xml:space="preserve">The process will be </w:t>
      </w:r>
      <w:r w:rsidR="009B6AD0">
        <w:t>m</w:t>
      </w:r>
      <w:r>
        <w:t>onitored through Orchestrator and if any issue occurs notification will be sent through email.</w:t>
      </w:r>
    </w:p>
    <w:p w14:paraId="08188685" w14:textId="77777777" w:rsidR="00521C6D" w:rsidRDefault="00521C6D" w:rsidP="00FB4539">
      <w:pPr>
        <w:pStyle w:val="heading20"/>
        <w:numPr>
          <w:ilvl w:val="1"/>
          <w:numId w:val="20"/>
        </w:numPr>
        <w:ind w:left="1440"/>
      </w:pPr>
      <w:bookmarkStart w:id="66" w:name="_Toc528859479"/>
      <w:bookmarkStart w:id="67" w:name="_Toc10809499"/>
      <w:r>
        <w:t>Automation Continuity</w:t>
      </w:r>
      <w:bookmarkEnd w:id="66"/>
      <w:bookmarkEnd w:id="67"/>
    </w:p>
    <w:p w14:paraId="2FED618D" w14:textId="77777777" w:rsidR="00521C6D" w:rsidRDefault="00521C6D" w:rsidP="00FB4539">
      <w:pPr>
        <w:pStyle w:val="BodyText1"/>
        <w:ind w:left="360"/>
      </w:pPr>
      <w:r>
        <w:t xml:space="preserve">As per the requirements provided by Group IT team, when an application specific exception occurs, it will be handled </w:t>
      </w:r>
      <w:r w:rsidR="009B6AD0">
        <w:t xml:space="preserve">by </w:t>
      </w:r>
      <w:r>
        <w:t>sending mail to the configured Email ID.</w:t>
      </w:r>
    </w:p>
    <w:p w14:paraId="40C431C5" w14:textId="77777777" w:rsidR="00521C6D" w:rsidRDefault="00521C6D" w:rsidP="00FB4539">
      <w:pPr>
        <w:pStyle w:val="heading20"/>
        <w:numPr>
          <w:ilvl w:val="1"/>
          <w:numId w:val="20"/>
        </w:numPr>
        <w:ind w:left="1440"/>
      </w:pPr>
      <w:bookmarkStart w:id="68" w:name="_Toc528859480"/>
      <w:bookmarkStart w:id="69" w:name="_Toc10809500"/>
      <w:r>
        <w:t>Automation Reporting and Output</w:t>
      </w:r>
      <w:bookmarkEnd w:id="68"/>
      <w:bookmarkEnd w:id="69"/>
    </w:p>
    <w:p w14:paraId="41B61A59" w14:textId="77777777" w:rsidR="00521C6D" w:rsidRDefault="00521C6D" w:rsidP="00FB4539">
      <w:pPr>
        <w:pStyle w:val="BodyText1"/>
        <w:ind w:left="360"/>
      </w:pPr>
      <w:r>
        <w:t>Process will be taking snapshot of successful completion and will be sending email to configured email address.</w:t>
      </w:r>
    </w:p>
    <w:p w14:paraId="021DA2A0" w14:textId="77777777" w:rsidR="00521C6D" w:rsidRDefault="00521C6D" w:rsidP="00FB4539">
      <w:pPr>
        <w:pStyle w:val="heading20"/>
        <w:numPr>
          <w:ilvl w:val="1"/>
          <w:numId w:val="20"/>
        </w:numPr>
        <w:ind w:left="1440"/>
      </w:pPr>
      <w:bookmarkStart w:id="70" w:name="_Toc528859481"/>
      <w:bookmarkStart w:id="71" w:name="_Toc10809501"/>
      <w:r>
        <w:t>Manual Health Check</w:t>
      </w:r>
      <w:bookmarkEnd w:id="70"/>
      <w:bookmarkEnd w:id="71"/>
    </w:p>
    <w:p w14:paraId="45F482E1" w14:textId="77777777" w:rsidR="00521C6D" w:rsidRDefault="00521C6D" w:rsidP="00FB4539">
      <w:pPr>
        <w:pStyle w:val="BodyText1"/>
        <w:ind w:left="360"/>
      </w:pPr>
      <w:r>
        <w:t xml:space="preserve">Logs will be created for every significant action taken and will be stored on the common location. Logs will be having below mentioned details. </w:t>
      </w:r>
    </w:p>
    <w:p w14:paraId="504DD8C4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Epic Name </w:t>
      </w:r>
    </w:p>
    <w:p w14:paraId="5581BEAE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lastRenderedPageBreak/>
        <w:t>Process Name</w:t>
      </w:r>
    </w:p>
    <w:p w14:paraId="6D7CED21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Priority </w:t>
      </w:r>
    </w:p>
    <w:p w14:paraId="6CA1F59C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Transaction Id </w:t>
      </w:r>
    </w:p>
    <w:p w14:paraId="1C584DCC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Host Name </w:t>
      </w:r>
    </w:p>
    <w:p w14:paraId="02AD42C9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Log Datetime </w:t>
      </w:r>
    </w:p>
    <w:p w14:paraId="4BE7CAEC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>User Id</w:t>
      </w:r>
    </w:p>
    <w:p w14:paraId="16609888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>Message- a multi field value stored as JSON String</w:t>
      </w:r>
    </w:p>
    <w:p w14:paraId="12C846E4" w14:textId="77777777" w:rsidR="00521C6D" w:rsidRDefault="00521C6D" w:rsidP="00FB4539">
      <w:pPr>
        <w:pStyle w:val="BodyText1"/>
        <w:numPr>
          <w:ilvl w:val="0"/>
          <w:numId w:val="14"/>
        </w:numPr>
        <w:ind w:left="1080"/>
      </w:pPr>
      <w:r>
        <w:t xml:space="preserve">Entry Type (from </w:t>
      </w:r>
      <w:proofErr w:type="spellStart"/>
      <w:r>
        <w:t>UiPath</w:t>
      </w:r>
      <w:proofErr w:type="spellEnd"/>
      <w:r>
        <w:t xml:space="preserve"> activity- information, warning etc.)</w:t>
      </w:r>
    </w:p>
    <w:p w14:paraId="2854561F" w14:textId="77777777" w:rsidR="009215ED" w:rsidRDefault="009215ED" w:rsidP="009215ED">
      <w:pPr>
        <w:pStyle w:val="BodyText1"/>
      </w:pPr>
    </w:p>
    <w:p w14:paraId="4678AD11" w14:textId="77777777" w:rsidR="009215ED" w:rsidRDefault="00E76563" w:rsidP="003E133C">
      <w:pPr>
        <w:pStyle w:val="heading10"/>
        <w:numPr>
          <w:ilvl w:val="0"/>
          <w:numId w:val="35"/>
        </w:numPr>
      </w:pPr>
      <w:bookmarkStart w:id="72" w:name="_Toc465763495"/>
      <w:bookmarkStart w:id="73" w:name="_Toc479685128"/>
      <w:bookmarkStart w:id="74" w:name="_Toc528859482"/>
      <w:bookmarkStart w:id="75" w:name="_Toc10809502"/>
      <w:proofErr w:type="gramStart"/>
      <w:r>
        <w:t>.</w:t>
      </w:r>
      <w:r w:rsidR="009215ED" w:rsidRPr="00414B09">
        <w:t>Assumptions</w:t>
      </w:r>
      <w:bookmarkEnd w:id="72"/>
      <w:bookmarkEnd w:id="73"/>
      <w:bookmarkEnd w:id="74"/>
      <w:bookmarkEnd w:id="75"/>
      <w:proofErr w:type="gramEnd"/>
    </w:p>
    <w:p w14:paraId="1E943BCC" w14:textId="77777777" w:rsidR="009215ED" w:rsidRDefault="009215ED" w:rsidP="00CE1D5A">
      <w:pPr>
        <w:pStyle w:val="heading20"/>
        <w:numPr>
          <w:ilvl w:val="1"/>
          <w:numId w:val="23"/>
        </w:numPr>
      </w:pPr>
      <w:bookmarkStart w:id="76" w:name="_Toc450567611"/>
      <w:bookmarkStart w:id="77" w:name="_Toc465763496"/>
      <w:bookmarkStart w:id="78" w:name="_Toc479685129"/>
      <w:bookmarkStart w:id="79" w:name="_Toc528859483"/>
      <w:bookmarkStart w:id="80" w:name="_Toc10809503"/>
      <w:r>
        <w:t>T</w:t>
      </w:r>
      <w:r w:rsidRPr="00B42FF4">
        <w:t>echnical</w:t>
      </w:r>
      <w:bookmarkEnd w:id="76"/>
      <w:bookmarkEnd w:id="77"/>
      <w:bookmarkEnd w:id="78"/>
      <w:bookmarkEnd w:id="79"/>
      <w:bookmarkEnd w:id="80"/>
    </w:p>
    <w:p w14:paraId="37C6B3B0" w14:textId="77777777" w:rsidR="00E76563" w:rsidRDefault="00E76563" w:rsidP="00E76563">
      <w:pPr>
        <w:pStyle w:val="BodyText1"/>
        <w:ind w:left="360"/>
      </w:pPr>
      <w:r>
        <w:t>Below are the Technical assumptions:</w:t>
      </w:r>
    </w:p>
    <w:p w14:paraId="5CE831B7" w14:textId="77777777" w:rsidR="00E76563" w:rsidRDefault="00E76563" w:rsidP="00E76563">
      <w:pPr>
        <w:pStyle w:val="BodyText1"/>
        <w:numPr>
          <w:ilvl w:val="0"/>
          <w:numId w:val="15"/>
        </w:numPr>
        <w:ind w:left="1080"/>
      </w:pPr>
      <w:r>
        <w:t xml:space="preserve">Service Accounts provided for the </w:t>
      </w:r>
      <w:proofErr w:type="spellStart"/>
      <w:r>
        <w:t>MyAssignment</w:t>
      </w:r>
      <w:proofErr w:type="spellEnd"/>
      <w:r>
        <w:t xml:space="preserve"> and ITSM will have all the necessary privileges. </w:t>
      </w:r>
    </w:p>
    <w:p w14:paraId="52C81DF5" w14:textId="77777777" w:rsidR="00E76563" w:rsidRDefault="00E76563" w:rsidP="00E76563">
      <w:pPr>
        <w:pStyle w:val="BodyText1"/>
        <w:numPr>
          <w:ilvl w:val="0"/>
          <w:numId w:val="15"/>
        </w:numPr>
        <w:ind w:left="1080"/>
      </w:pPr>
      <w:r>
        <w:t>Production and Development will have similar look and feel. If there is any such case where look &amp; feel constraints present, it will be treated against Change Request.</w:t>
      </w:r>
    </w:p>
    <w:p w14:paraId="62323018" w14:textId="77777777" w:rsidR="00E76563" w:rsidRDefault="00E76563" w:rsidP="00E76563">
      <w:pPr>
        <w:pStyle w:val="BodyText1"/>
        <w:numPr>
          <w:ilvl w:val="0"/>
          <w:numId w:val="15"/>
        </w:numPr>
        <w:ind w:left="1080"/>
      </w:pPr>
      <w:r>
        <w:t>All the pre-requisite software (</w:t>
      </w:r>
      <w:r w:rsidRPr="002221EB">
        <w:t xml:space="preserve">MS Outlook) </w:t>
      </w:r>
      <w:r>
        <w:t>will be available on the development and production servers.</w:t>
      </w:r>
    </w:p>
    <w:p w14:paraId="3A6BFEBB" w14:textId="77777777" w:rsidR="00E76563" w:rsidRDefault="00E76563" w:rsidP="00E76563">
      <w:pPr>
        <w:pStyle w:val="BodyText1"/>
        <w:numPr>
          <w:ilvl w:val="0"/>
          <w:numId w:val="15"/>
        </w:numPr>
        <w:ind w:left="1080"/>
      </w:pPr>
      <w:r>
        <w:t>Required email account will be configured on the development and production servers.</w:t>
      </w:r>
    </w:p>
    <w:p w14:paraId="5C1828FE" w14:textId="77777777" w:rsidR="009215ED" w:rsidRDefault="00E76563" w:rsidP="00E76563">
      <w:pPr>
        <w:pStyle w:val="BodyText1"/>
        <w:numPr>
          <w:ilvl w:val="0"/>
          <w:numId w:val="15"/>
        </w:numPr>
        <w:ind w:left="1080"/>
      </w:pPr>
      <w:r>
        <w:t xml:space="preserve">The response time of the process will be limited by the response provided by the </w:t>
      </w:r>
      <w:proofErr w:type="spellStart"/>
      <w:r>
        <w:t>MyAssignment</w:t>
      </w:r>
      <w:proofErr w:type="spellEnd"/>
      <w:r>
        <w:t xml:space="preserve"> and ITSM applications</w:t>
      </w:r>
    </w:p>
    <w:p w14:paraId="25E9890B" w14:textId="77777777" w:rsidR="00A00FF0" w:rsidRDefault="00A00FF0" w:rsidP="00A00FF0">
      <w:pPr>
        <w:pStyle w:val="BodyText1"/>
        <w:numPr>
          <w:ilvl w:val="0"/>
          <w:numId w:val="15"/>
        </w:numPr>
        <w:ind w:left="1080"/>
      </w:pPr>
      <w:proofErr w:type="spellStart"/>
      <w:r>
        <w:t>Bot</w:t>
      </w:r>
      <w:proofErr w:type="spellEnd"/>
      <w:r>
        <w:t xml:space="preserve"> will be deployed on Capgemini AWS Platform which will be connected to Capgemini Data Centre for data Inputs.</w:t>
      </w:r>
    </w:p>
    <w:p w14:paraId="0B3B2CA3" w14:textId="77777777" w:rsidR="009215ED" w:rsidRDefault="009215ED" w:rsidP="009215ED">
      <w:pPr>
        <w:pStyle w:val="BodyText1"/>
        <w:ind w:left="720"/>
      </w:pPr>
    </w:p>
    <w:p w14:paraId="782C212F" w14:textId="77777777" w:rsidR="009215ED" w:rsidRPr="00BE0A0F" w:rsidRDefault="009215ED" w:rsidP="00CE1D5A">
      <w:pPr>
        <w:pStyle w:val="heading20"/>
        <w:numPr>
          <w:ilvl w:val="1"/>
          <w:numId w:val="23"/>
        </w:numPr>
      </w:pPr>
      <w:bookmarkStart w:id="81" w:name="_Toc450567612"/>
      <w:bookmarkStart w:id="82" w:name="_Toc465763497"/>
      <w:bookmarkStart w:id="83" w:name="_Toc479685130"/>
      <w:bookmarkStart w:id="84" w:name="_Toc528859484"/>
      <w:bookmarkStart w:id="85" w:name="_Toc10809504"/>
      <w:r>
        <w:t>Business</w:t>
      </w:r>
      <w:bookmarkEnd w:id="81"/>
      <w:bookmarkEnd w:id="82"/>
      <w:bookmarkEnd w:id="83"/>
      <w:bookmarkEnd w:id="84"/>
      <w:bookmarkEnd w:id="85"/>
    </w:p>
    <w:p w14:paraId="5001FC36" w14:textId="77777777" w:rsidR="009215ED" w:rsidRPr="00F248B7" w:rsidRDefault="00213769" w:rsidP="00FB4539">
      <w:pPr>
        <w:pStyle w:val="BodyText1"/>
        <w:ind w:left="360"/>
        <w:rPr>
          <w:sz w:val="22"/>
        </w:rPr>
      </w:pPr>
      <w:r w:rsidRPr="00F248B7">
        <w:rPr>
          <w:sz w:val="22"/>
        </w:rPr>
        <w:t>NA</w:t>
      </w:r>
    </w:p>
    <w:p w14:paraId="7735926F" w14:textId="77777777" w:rsidR="009215ED" w:rsidRDefault="009215ED" w:rsidP="009215ED">
      <w:pPr>
        <w:pStyle w:val="BodyText1"/>
        <w:ind w:left="720"/>
      </w:pPr>
    </w:p>
    <w:p w14:paraId="5D3F9EF7" w14:textId="77777777" w:rsidR="009215ED" w:rsidRDefault="00E76563" w:rsidP="003E133C">
      <w:pPr>
        <w:pStyle w:val="heading10"/>
        <w:numPr>
          <w:ilvl w:val="0"/>
          <w:numId w:val="35"/>
        </w:numPr>
      </w:pPr>
      <w:bookmarkStart w:id="86" w:name="_Toc528859485"/>
      <w:bookmarkStart w:id="87" w:name="_Toc10809505"/>
      <w:proofErr w:type="gramStart"/>
      <w:r>
        <w:t>.</w:t>
      </w:r>
      <w:r w:rsidR="009215ED">
        <w:t>Technical</w:t>
      </w:r>
      <w:proofErr w:type="gramEnd"/>
      <w:r w:rsidR="009215ED">
        <w:t xml:space="preserve"> Risks</w:t>
      </w:r>
      <w:bookmarkEnd w:id="86"/>
      <w:bookmarkEnd w:id="87"/>
    </w:p>
    <w:p w14:paraId="6CC24045" w14:textId="77777777" w:rsidR="00E76563" w:rsidRDefault="00E76563" w:rsidP="00E76563">
      <w:pPr>
        <w:pStyle w:val="BodyText1"/>
        <w:ind w:left="360"/>
        <w:rPr>
          <w:lang w:val="en-GB"/>
        </w:rPr>
      </w:pPr>
      <w:r>
        <w:rPr>
          <w:lang w:val="en-GB"/>
        </w:rPr>
        <w:t>If the process stops working, Orchestrator will retry it twice. If it still does not work, it will send an email to configured email address. This will have a business impact.</w:t>
      </w:r>
    </w:p>
    <w:p w14:paraId="73288F66" w14:textId="77777777" w:rsidR="00E76563" w:rsidRDefault="00E76563" w:rsidP="00E76563">
      <w:pPr>
        <w:pStyle w:val="BodyText1"/>
        <w:ind w:left="360"/>
        <w:rPr>
          <w:lang w:val="en-GB"/>
        </w:rPr>
      </w:pPr>
      <w:r>
        <w:rPr>
          <w:lang w:val="en-GB"/>
        </w:rPr>
        <w:t>Group IT team will have to manually process this.</w:t>
      </w:r>
    </w:p>
    <w:p w14:paraId="76123177" w14:textId="77777777" w:rsidR="00D54C90" w:rsidRDefault="00D54C90" w:rsidP="00FB4539">
      <w:pPr>
        <w:pStyle w:val="BodyText1"/>
        <w:ind w:left="360"/>
        <w:rPr>
          <w:lang w:val="en-GB"/>
        </w:rPr>
      </w:pPr>
    </w:p>
    <w:p w14:paraId="33009459" w14:textId="77777777" w:rsidR="009215ED" w:rsidRDefault="009215ED" w:rsidP="009215ED">
      <w:pPr>
        <w:pStyle w:val="BodyText1"/>
        <w:rPr>
          <w:lang w:val="en-GB"/>
        </w:rPr>
      </w:pPr>
    </w:p>
    <w:p w14:paraId="3847E663" w14:textId="77777777" w:rsidR="009215ED" w:rsidRDefault="00E76563" w:rsidP="003E133C">
      <w:pPr>
        <w:pStyle w:val="heading10"/>
        <w:numPr>
          <w:ilvl w:val="0"/>
          <w:numId w:val="35"/>
        </w:numPr>
      </w:pPr>
      <w:bookmarkStart w:id="88" w:name="_Toc528859486"/>
      <w:bookmarkStart w:id="89" w:name="_Toc10809506"/>
      <w:proofErr w:type="gramStart"/>
      <w:r>
        <w:lastRenderedPageBreak/>
        <w:t>.</w:t>
      </w:r>
      <w:r w:rsidR="009215ED">
        <w:t>Appendix</w:t>
      </w:r>
      <w:bookmarkEnd w:id="88"/>
      <w:bookmarkEnd w:id="89"/>
      <w:proofErr w:type="gramEnd"/>
    </w:p>
    <w:p w14:paraId="395E2574" w14:textId="77777777" w:rsidR="00454A29" w:rsidRPr="00454A29" w:rsidRDefault="00454A29" w:rsidP="00FB4539">
      <w:pPr>
        <w:pStyle w:val="BodyText1"/>
        <w:ind w:firstLine="360"/>
        <w:rPr>
          <w:lang w:val="en-GB"/>
        </w:rPr>
      </w:pPr>
      <w:r>
        <w:rPr>
          <w:lang w:val="en-GB"/>
        </w:rPr>
        <w:t>NA</w:t>
      </w:r>
    </w:p>
    <w:sectPr w:rsidR="00454A29" w:rsidRPr="00454A29" w:rsidSect="00E70E15">
      <w:headerReference w:type="first" r:id="rId59"/>
      <w:footerReference w:type="first" r:id="rId60"/>
      <w:pgSz w:w="11909" w:h="16834" w:code="9"/>
      <w:pgMar w:top="1138" w:right="850" w:bottom="1440" w:left="850" w:header="720" w:footer="5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64FDC" w14:textId="77777777" w:rsidR="00AB1429" w:rsidRDefault="00AB1429" w:rsidP="00BE14E2">
      <w:r>
        <w:separator/>
      </w:r>
    </w:p>
  </w:endnote>
  <w:endnote w:type="continuationSeparator" w:id="0">
    <w:p w14:paraId="5ED6897D" w14:textId="77777777" w:rsidR="00AB1429" w:rsidRDefault="00AB1429" w:rsidP="00BE14E2">
      <w:r>
        <w:continuationSeparator/>
      </w:r>
    </w:p>
  </w:endnote>
  <w:endnote w:type="continuationNotice" w:id="1">
    <w:p w14:paraId="35F39E8B" w14:textId="77777777" w:rsidR="00AB1429" w:rsidRDefault="00AB142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38A78E" w14:textId="77777777" w:rsidR="009C1BF5" w:rsidRDefault="009C1BF5" w:rsidP="00BE14E2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5A8BFF29" wp14:editId="47C8BC2F">
              <wp:simplePos x="0" y="0"/>
              <wp:positionH relativeFrom="column">
                <wp:posOffset>-607060</wp:posOffset>
              </wp:positionH>
              <wp:positionV relativeFrom="paragraph">
                <wp:posOffset>440055</wp:posOffset>
              </wp:positionV>
              <wp:extent cx="7715250" cy="457200"/>
              <wp:effectExtent l="0" t="0" r="6350" b="0"/>
              <wp:wrapNone/>
              <wp:docPr id="2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1525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C801C" id="Rectangle 48" o:spid="_x0000_s1026" style="position:absolute;margin-left:-47.8pt;margin-top:34.65pt;width:607.5pt;height:36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" stroked="f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61"/>
      <w:gridCol w:w="6448"/>
    </w:tblGrid>
    <w:tr w:rsidR="009C1BF5" w:rsidRPr="005C3455" w14:paraId="79F80648" w14:textId="77777777" w:rsidTr="00444027">
      <w:tc>
        <w:tcPr>
          <w:tcW w:w="3761" w:type="dxa"/>
          <w:vAlign w:val="center"/>
        </w:tcPr>
        <w:p w14:paraId="07DA4CCE" w14:textId="77777777" w:rsidR="009C1BF5" w:rsidRPr="005C3455" w:rsidRDefault="009C1BF5" w:rsidP="00032199">
          <w:pPr>
            <w:pStyle w:val="CapgeminiPageNumber"/>
            <w:jc w:val="left"/>
            <w:rPr>
              <w:b w:val="0"/>
              <w:sz w:val="16"/>
              <w:szCs w:val="16"/>
            </w:rPr>
          </w:pPr>
          <w:r w:rsidRPr="005C3455">
            <w:rPr>
              <w:b w:val="0"/>
              <w:sz w:val="16"/>
              <w:szCs w:val="16"/>
            </w:rPr>
            <w:t>© 201</w:t>
          </w:r>
          <w:r>
            <w:rPr>
              <w:b w:val="0"/>
              <w:sz w:val="16"/>
              <w:szCs w:val="16"/>
            </w:rPr>
            <w:t>8</w:t>
          </w:r>
          <w:r w:rsidRPr="005C3455">
            <w:rPr>
              <w:b w:val="0"/>
              <w:sz w:val="16"/>
              <w:szCs w:val="16"/>
            </w:rPr>
            <w:t xml:space="preserve"> Capgemini. All rights reserved.</w:t>
          </w:r>
        </w:p>
      </w:tc>
      <w:tc>
        <w:tcPr>
          <w:tcW w:w="6448" w:type="dxa"/>
          <w:tcMar>
            <w:left w:w="29" w:type="dxa"/>
          </w:tcMar>
          <w:vAlign w:val="center"/>
        </w:tcPr>
        <w:p w14:paraId="5CC12D69" w14:textId="77777777" w:rsidR="009C1BF5" w:rsidRPr="005C3455" w:rsidRDefault="009C1BF5" w:rsidP="003C4339">
          <w:pPr>
            <w:pStyle w:val="CapgeminiPageNumber"/>
            <w:rPr>
              <w:b w:val="0"/>
              <w:color w:val="95E616" w:themeColor="accent5"/>
              <w:sz w:val="16"/>
              <w:szCs w:val="16"/>
            </w:rPr>
          </w:pPr>
          <w:r w:rsidRPr="00376B77">
            <w:rPr>
              <w:b w:val="0"/>
              <w:sz w:val="16"/>
              <w:szCs w:val="16"/>
            </w:rPr>
            <w:t>RPA Solution Design Document - CONFIDENTIAL</w:t>
          </w:r>
          <w:r w:rsidRPr="005C3455">
            <w:rPr>
              <w:b w:val="0"/>
              <w:sz w:val="16"/>
              <w:szCs w:val="16"/>
            </w:rPr>
            <w:tab/>
          </w:r>
          <w:r w:rsidRPr="005C3455">
            <w:rPr>
              <w:b w:val="0"/>
              <w:sz w:val="16"/>
              <w:szCs w:val="16"/>
            </w:rPr>
            <w:fldChar w:fldCharType="begin"/>
          </w:r>
          <w:r w:rsidRPr="005C3455">
            <w:rPr>
              <w:b w:val="0"/>
              <w:sz w:val="16"/>
              <w:szCs w:val="16"/>
            </w:rPr>
            <w:instrText xml:space="preserve">PAGE  </w:instrText>
          </w:r>
          <w:r w:rsidRPr="005C3455">
            <w:rPr>
              <w:b w:val="0"/>
              <w:sz w:val="16"/>
              <w:szCs w:val="16"/>
            </w:rPr>
            <w:fldChar w:fldCharType="separate"/>
          </w:r>
          <w:r>
            <w:rPr>
              <w:b w:val="0"/>
              <w:noProof/>
              <w:sz w:val="16"/>
              <w:szCs w:val="16"/>
            </w:rPr>
            <w:t>19</w:t>
          </w:r>
          <w:r w:rsidRPr="005C3455">
            <w:rPr>
              <w:b w:val="0"/>
              <w:sz w:val="16"/>
              <w:szCs w:val="16"/>
            </w:rPr>
            <w:fldChar w:fldCharType="end"/>
          </w:r>
        </w:p>
      </w:tc>
    </w:tr>
  </w:tbl>
  <w:p w14:paraId="3B160300" w14:textId="77777777" w:rsidR="009C1BF5" w:rsidRDefault="009C1BF5" w:rsidP="00BE14E2">
    <w:pPr>
      <w:pStyle w:val="Footer"/>
      <w:rPr>
        <w:rFonts w:ascii="Candara" w:hAnsi="Candara"/>
        <w:sz w:val="22"/>
        <w:szCs w:val="2"/>
      </w:rPr>
    </w:pPr>
  </w:p>
  <w:p w14:paraId="567DE0CE" w14:textId="77777777" w:rsidR="009C1BF5" w:rsidRPr="00561BE2" w:rsidRDefault="009C1BF5" w:rsidP="00561BE2">
    <w:pPr>
      <w:pStyle w:val="Footer"/>
      <w:jc w:val="center"/>
      <w:rPr>
        <w:rFonts w:ascii="Candara" w:hAnsi="Candara"/>
        <w:sz w:val="22"/>
        <w:szCs w:val="2"/>
      </w:rPr>
    </w:pPr>
    <w:r>
      <w:rPr>
        <w:rFonts w:ascii="Candara" w:hAnsi="Candara"/>
        <w:sz w:val="22"/>
        <w:szCs w:val="2"/>
      </w:rPr>
      <w:t>Capgemini Public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61"/>
      <w:gridCol w:w="6448"/>
    </w:tblGrid>
    <w:tr w:rsidR="009C1BF5" w:rsidRPr="0068197E" w14:paraId="09CD39A5" w14:textId="77777777" w:rsidTr="00416349">
      <w:tc>
        <w:tcPr>
          <w:tcW w:w="3761" w:type="dxa"/>
          <w:vAlign w:val="center"/>
        </w:tcPr>
        <w:p w14:paraId="5EB56FF8" w14:textId="77777777" w:rsidR="009C1BF5" w:rsidRPr="00416349" w:rsidRDefault="009C1BF5" w:rsidP="003C4339">
          <w:pPr>
            <w:pStyle w:val="CapgeminiPageNumber"/>
            <w:jc w:val="left"/>
            <w:rPr>
              <w:b w:val="0"/>
            </w:rPr>
          </w:pPr>
          <w:r w:rsidRPr="00416349">
            <w:rPr>
              <w:b w:val="0"/>
              <w:sz w:val="16"/>
            </w:rPr>
            <w:t>© 201</w:t>
          </w:r>
          <w:r>
            <w:rPr>
              <w:b w:val="0"/>
              <w:sz w:val="16"/>
            </w:rPr>
            <w:t>9</w:t>
          </w:r>
          <w:r w:rsidRPr="00416349">
            <w:rPr>
              <w:b w:val="0"/>
              <w:sz w:val="16"/>
            </w:rPr>
            <w:t xml:space="preserve"> Capgemini. All rights reserved.</w:t>
          </w:r>
        </w:p>
      </w:tc>
      <w:tc>
        <w:tcPr>
          <w:tcW w:w="6448" w:type="dxa"/>
          <w:tcMar>
            <w:left w:w="29" w:type="dxa"/>
          </w:tcMar>
          <w:vAlign w:val="center"/>
        </w:tcPr>
        <w:p w14:paraId="71955AE7" w14:textId="77777777" w:rsidR="009C1BF5" w:rsidRPr="00376B77" w:rsidRDefault="009C1BF5" w:rsidP="003C4339">
          <w:pPr>
            <w:pStyle w:val="CapgeminiPageNumber"/>
            <w:rPr>
              <w:b w:val="0"/>
              <w:color w:val="95E616" w:themeColor="accent5"/>
            </w:rPr>
          </w:pPr>
          <w:r>
            <w:rPr>
              <w:b w:val="0"/>
            </w:rPr>
            <w:t>RPA Solution Design Document - CONFIDENTIAL</w:t>
          </w:r>
          <w:r w:rsidRPr="00376B77">
            <w:rPr>
              <w:b w:val="0"/>
            </w:rPr>
            <w:tab/>
          </w:r>
          <w:r w:rsidRPr="00376B77">
            <w:rPr>
              <w:b w:val="0"/>
            </w:rPr>
            <w:fldChar w:fldCharType="begin"/>
          </w:r>
          <w:r w:rsidRPr="00376B77">
            <w:rPr>
              <w:b w:val="0"/>
            </w:rPr>
            <w:instrText xml:space="preserve">PAGE  </w:instrText>
          </w:r>
          <w:r w:rsidRPr="00376B77">
            <w:rPr>
              <w:b w:val="0"/>
            </w:rPr>
            <w:fldChar w:fldCharType="separate"/>
          </w:r>
          <w:r>
            <w:rPr>
              <w:b w:val="0"/>
              <w:noProof/>
            </w:rPr>
            <w:t>1</w:t>
          </w:r>
          <w:r w:rsidRPr="00376B77">
            <w:rPr>
              <w:b w:val="0"/>
            </w:rPr>
            <w:fldChar w:fldCharType="end"/>
          </w:r>
        </w:p>
      </w:tc>
    </w:tr>
  </w:tbl>
  <w:p w14:paraId="21292DCF" w14:textId="77777777" w:rsidR="009C1BF5" w:rsidRDefault="009C1BF5" w:rsidP="003C4339">
    <w:pPr>
      <w:pStyle w:val="Footer"/>
      <w:rPr>
        <w:rFonts w:ascii="Candara" w:hAnsi="Candara"/>
        <w:sz w:val="22"/>
      </w:rPr>
    </w:pPr>
  </w:p>
  <w:p w14:paraId="43CF20E3" w14:textId="77777777" w:rsidR="009C1BF5" w:rsidRPr="00EF59D6" w:rsidRDefault="009C1BF5" w:rsidP="00EF59D6">
    <w:pPr>
      <w:pStyle w:val="Footer"/>
      <w:jc w:val="center"/>
      <w:rPr>
        <w:rFonts w:ascii="Candara" w:hAnsi="Candara"/>
        <w:sz w:val="22"/>
      </w:rPr>
    </w:pPr>
    <w:r>
      <w:rPr>
        <w:rFonts w:ascii="Candara" w:hAnsi="Candara"/>
        <w:sz w:val="22"/>
      </w:rPr>
      <w:t>Capgemini Public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A4C0C" w14:textId="77777777" w:rsidR="009C1BF5" w:rsidRPr="007A77DB" w:rsidRDefault="009C1BF5" w:rsidP="00BE14E2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2F2D966C" wp14:editId="02F0801C">
              <wp:simplePos x="0" y="0"/>
              <wp:positionH relativeFrom="column">
                <wp:posOffset>3877310</wp:posOffset>
              </wp:positionH>
              <wp:positionV relativeFrom="paragraph">
                <wp:posOffset>-4467225</wp:posOffset>
              </wp:positionV>
              <wp:extent cx="822960" cy="760695"/>
              <wp:effectExtent l="0" t="0" r="0" b="1905"/>
              <wp:wrapNone/>
              <wp:docPr id="30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960" cy="760695"/>
                        <a:chOff x="-11186" y="-61104"/>
                        <a:chExt cx="863600" cy="797601"/>
                      </a:xfrm>
                    </wpg:grpSpPr>
                    <wps:wsp>
                      <wps:cNvPr id="31" name="Freeform 31"/>
                      <wps:cNvSpPr>
                        <a:spLocks/>
                      </wps:cNvSpPr>
                      <wps:spPr bwMode="auto">
                        <a:xfrm>
                          <a:off x="285676" y="271359"/>
                          <a:ext cx="566738" cy="465138"/>
                        </a:xfrm>
                        <a:custGeom>
                          <a:avLst/>
                          <a:gdLst>
                            <a:gd name="T0" fmla="*/ 99 w 149"/>
                            <a:gd name="T1" fmla="*/ 85 h 122"/>
                            <a:gd name="T2" fmla="*/ 149 w 149"/>
                            <a:gd name="T3" fmla="*/ 34 h 122"/>
                            <a:gd name="T4" fmla="*/ 112 w 149"/>
                            <a:gd name="T5" fmla="*/ 0 h 122"/>
                            <a:gd name="T6" fmla="*/ 39 w 149"/>
                            <a:gd name="T7" fmla="*/ 78 h 122"/>
                            <a:gd name="T8" fmla="*/ 0 w 149"/>
                            <a:gd name="T9" fmla="*/ 114 h 122"/>
                            <a:gd name="T10" fmla="*/ 29 w 149"/>
                            <a:gd name="T11" fmla="*/ 122 h 122"/>
                            <a:gd name="T12" fmla="*/ 99 w 149"/>
                            <a:gd name="T13" fmla="*/ 99 h 122"/>
                            <a:gd name="T14" fmla="*/ 64 w 149"/>
                            <a:gd name="T15" fmla="*/ 68 h 122"/>
                            <a:gd name="T16" fmla="*/ 99 w 149"/>
                            <a:gd name="T17" fmla="*/ 85 h 1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9" h="122">
                              <a:moveTo>
                                <a:pt x="99" y="85"/>
                              </a:moveTo>
                              <a:cubicBezTo>
                                <a:pt x="127" y="85"/>
                                <a:pt x="149" y="62"/>
                                <a:pt x="149" y="34"/>
                              </a:cubicBezTo>
                              <a:cubicBezTo>
                                <a:pt x="147" y="22"/>
                                <a:pt x="143" y="0"/>
                                <a:pt x="112" y="0"/>
                              </a:cubicBezTo>
                              <a:cubicBezTo>
                                <a:pt x="78" y="0"/>
                                <a:pt x="67" y="48"/>
                                <a:pt x="39" y="78"/>
                              </a:cubicBezTo>
                              <a:cubicBezTo>
                                <a:pt x="37" y="96"/>
                                <a:pt x="20" y="111"/>
                                <a:pt x="0" y="114"/>
                              </a:cubicBezTo>
                              <a:cubicBezTo>
                                <a:pt x="5" y="119"/>
                                <a:pt x="16" y="122"/>
                                <a:pt x="29" y="122"/>
                              </a:cubicBezTo>
                              <a:cubicBezTo>
                                <a:pt x="54" y="122"/>
                                <a:pt x="84" y="115"/>
                                <a:pt x="99" y="99"/>
                              </a:cubicBezTo>
                              <a:cubicBezTo>
                                <a:pt x="78" y="100"/>
                                <a:pt x="65" y="86"/>
                                <a:pt x="64" y="68"/>
                              </a:cubicBezTo>
                              <a:cubicBezTo>
                                <a:pt x="74" y="80"/>
                                <a:pt x="85" y="85"/>
                                <a:pt x="99" y="85"/>
                              </a:cubicBezTo>
                            </a:path>
                          </a:pathLst>
                        </a:custGeom>
                        <a:solidFill>
                          <a:srgbClr val="00B0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reeform 32"/>
                      <wps:cNvSpPr>
                        <a:spLocks/>
                      </wps:cNvSpPr>
                      <wps:spPr bwMode="auto">
                        <a:xfrm>
                          <a:off x="-11186" y="-61104"/>
                          <a:ext cx="863600" cy="736599"/>
                        </a:xfrm>
                        <a:custGeom>
                          <a:avLst/>
                          <a:gdLst>
                            <a:gd name="T0" fmla="*/ 227 w 227"/>
                            <a:gd name="T1" fmla="*/ 120 h 193"/>
                            <a:gd name="T2" fmla="*/ 188 w 227"/>
                            <a:gd name="T3" fmla="*/ 40 h 193"/>
                            <a:gd name="T4" fmla="*/ 127 w 227"/>
                            <a:gd name="T5" fmla="*/ 3 h 193"/>
                            <a:gd name="T6" fmla="*/ 122 w 227"/>
                            <a:gd name="T7" fmla="*/ 0 h 193"/>
                            <a:gd name="T8" fmla="*/ 122 w 227"/>
                            <a:gd name="T9" fmla="*/ 0 h 193"/>
                            <a:gd name="T10" fmla="*/ 0 w 227"/>
                            <a:gd name="T11" fmla="*/ 125 h 193"/>
                            <a:gd name="T12" fmla="*/ 42 w 227"/>
                            <a:gd name="T13" fmla="*/ 187 h 193"/>
                            <a:gd name="T14" fmla="*/ 85 w 227"/>
                            <a:gd name="T15" fmla="*/ 188 h 193"/>
                            <a:gd name="T16" fmla="*/ 117 w 227"/>
                            <a:gd name="T17" fmla="*/ 166 h 193"/>
                            <a:gd name="T18" fmla="*/ 190 w 227"/>
                            <a:gd name="T19" fmla="*/ 88 h 193"/>
                            <a:gd name="T20" fmla="*/ 227 w 227"/>
                            <a:gd name="T21" fmla="*/ 122 h 193"/>
                            <a:gd name="T22" fmla="*/ 227 w 227"/>
                            <a:gd name="T23" fmla="*/ 120 h 1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227" h="193">
                              <a:moveTo>
                                <a:pt x="227" y="120"/>
                              </a:moveTo>
                              <a:cubicBezTo>
                                <a:pt x="226" y="89"/>
                                <a:pt x="211" y="62"/>
                                <a:pt x="188" y="40"/>
                              </a:cubicBezTo>
                              <a:cubicBezTo>
                                <a:pt x="170" y="24"/>
                                <a:pt x="149" y="12"/>
                                <a:pt x="127" y="3"/>
                              </a:cubicBezTo>
                              <a:cubicBezTo>
                                <a:pt x="125" y="2"/>
                                <a:pt x="123" y="1"/>
                                <a:pt x="122" y="0"/>
                              </a:cubicBezTo>
                              <a:cubicBezTo>
                                <a:pt x="122" y="0"/>
                                <a:pt x="122" y="0"/>
                                <a:pt x="122" y="0"/>
                              </a:cubicBezTo>
                              <a:cubicBezTo>
                                <a:pt x="94" y="33"/>
                                <a:pt x="0" y="57"/>
                                <a:pt x="0" y="125"/>
                              </a:cubicBezTo>
                              <a:cubicBezTo>
                                <a:pt x="0" y="152"/>
                                <a:pt x="17" y="177"/>
                                <a:pt x="42" y="187"/>
                              </a:cubicBezTo>
                              <a:cubicBezTo>
                                <a:pt x="56" y="193"/>
                                <a:pt x="71" y="193"/>
                                <a:pt x="85" y="188"/>
                              </a:cubicBezTo>
                              <a:cubicBezTo>
                                <a:pt x="98" y="184"/>
                                <a:pt x="108" y="176"/>
                                <a:pt x="117" y="166"/>
                              </a:cubicBezTo>
                              <a:cubicBezTo>
                                <a:pt x="145" y="136"/>
                                <a:pt x="156" y="88"/>
                                <a:pt x="190" y="88"/>
                              </a:cubicBezTo>
                              <a:cubicBezTo>
                                <a:pt x="221" y="88"/>
                                <a:pt x="225" y="110"/>
                                <a:pt x="227" y="122"/>
                              </a:cubicBezTo>
                              <a:cubicBezTo>
                                <a:pt x="227" y="122"/>
                                <a:pt x="227" y="121"/>
                                <a:pt x="227" y="120"/>
                              </a:cubicBezTo>
                            </a:path>
                          </a:pathLst>
                        </a:custGeom>
                        <a:solidFill>
                          <a:srgbClr val="0075B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B600375" id="Group 8" o:spid="_x0000_s1026" style="position:absolute;margin-left:305.3pt;margin-top:-351.75pt;width:64.8pt;height:59.9pt;z-index:-251658235;mso-width-relative:margin;mso-height-relative:margin" coordorigin="-111,-611" coordsize="8636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">
              <v:shape id="Freeform 31" o:spid="_x0000_s1027" style="position:absolute;left:2856;top:2713;width:5668;height:4651;visibility:visible;mso-wrap-style:square;v-text-anchor:top" coordsize="149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" path="m99,85v28,,50,-23,50,-51c147,22,143,,112,,78,,67,48,39,78,37,96,20,111,,114v5,5,16,8,29,8c54,122,84,115,99,99,78,100,65,86,64,68,74,80,85,85,99,85e" fillcolor="#00b0df" stroked="f">
                <v:path arrowok="t" o:connecttype="custom" o:connectlocs="376557,324072;566738,129629;426004,0;148341,297383;0,434637;110305,465138;376557,377448;243431,259257;376557,324072" o:connectangles="0,0,0,0,0,0,0,0,0"/>
              </v:shape>
              <v:shape id="Freeform 32" o:spid="_x0000_s1028" style="position:absolute;left:-111;top:-611;width:8635;height:7365;visibility:visible;mso-wrap-style:square;v-text-anchor:top" coordsize="22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" path="m227,120c226,89,211,62,188,40,170,24,149,12,127,3,125,2,123,1,122,v,,,,,c94,33,,57,,125v,27,17,52,42,62c56,193,71,193,85,188v13,-4,23,-12,32,-22c145,136,156,88,190,88v31,,35,22,37,34c227,122,227,121,227,120e" fillcolor="#0075b1" stroked="f">
                <v:path arrowok="t" o:connecttype="custom" o:connectlocs="863600,457989;715228,152663;483159,11450;464137,0;464137,0;0,477072;159785,713700;323374,717516;445115,633551;722837,335859;863600,465622;863600,457989" o:connectangles="0,0,0,0,0,0,0,0,0,0,0,0"/>
              </v:shape>
            </v:group>
          </w:pict>
        </mc:Fallback>
      </mc:AlternateContent>
    </w:r>
    <w:r w:rsidRPr="003F728C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5F6F619A" wp14:editId="4F0029F6">
              <wp:simplePos x="0" y="0"/>
              <wp:positionH relativeFrom="column">
                <wp:posOffset>6985</wp:posOffset>
              </wp:positionH>
              <wp:positionV relativeFrom="paragraph">
                <wp:posOffset>-3516226</wp:posOffset>
              </wp:positionV>
              <wp:extent cx="2560320" cy="655926"/>
              <wp:effectExtent l="0" t="0" r="0" b="0"/>
              <wp:wrapNone/>
              <wp:docPr id="3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60320" cy="655926"/>
                        <a:chOff x="0" y="0"/>
                        <a:chExt cx="2560320" cy="655926"/>
                      </a:xfrm>
                    </wpg:grpSpPr>
                    <pic:pic xmlns:pic="http://schemas.openxmlformats.org/drawingml/2006/picture">
                      <pic:nvPicPr>
                        <pic:cNvPr id="24" name="Picture 34" descr="D:\My Work\Template\Icons\Social Media\LinkedIN.png">
                          <a:hlinkClick r:id="rId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0843" y="0"/>
                          <a:ext cx="333195" cy="333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35" name="Picture 35" descr="D:\My Work\Template\Icons\Social Media\SlideShare.png">
                          <a:hlinkClick r:id="rId3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4220" y="0"/>
                          <a:ext cx="333195" cy="333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7" name="Picture 36" descr="D:\My Work\Template\Icons\Social Media\Twitter.png">
                          <a:hlinkClick r:id="rId5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7597" y="0"/>
                          <a:ext cx="333195" cy="333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2" name="Picture 37" descr="D:\My Work\Template\Icons\Social Media\YouTube.png">
                          <a:hlinkClick r:id="rId7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40973" y="0"/>
                          <a:ext cx="333195" cy="333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50" name="Picture 38" descr="D:\My Work\Template\Icons\Social Media\Facebook.png">
                          <a:hlinkClick r:id="rId9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66" y="0"/>
                          <a:ext cx="333195" cy="333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53" name="Picture 39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454914"/>
                          <a:ext cx="2560320" cy="2010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F588BE" id="Group 1" o:spid="_x0000_s1026" style="position:absolute;margin-left:.55pt;margin-top:-276.85pt;width:201.6pt;height:51.65pt;z-index:251658247" coordsize="25603,6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" o:spid="_x0000_s1027" type="#_x0000_t75" href="http://www.linkedin.com/company/capgemini" style="position:absolute;left:3908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" o:button="t">
                <v:fill o:detectmouseclick="t"/>
                <v:imagedata r:id="rId12" o:title="LinkedIN"/>
              </v:shape>
              <v:shape id="Picture 35" o:spid="_x0000_s1028" type="#_x0000_t75" href="http://www.slideshare.net/capgemini" style="position:absolute;left:7742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" o:button="t">
                <v:fill o:detectmouseclick="t"/>
                <v:imagedata r:id="rId13" o:title="SlideShare"/>
              </v:shape>
              <v:shape id="Picture 36" o:spid="_x0000_s1029" type="#_x0000_t75" href="http://www.twitter.com/capgemini" style="position:absolute;left:11575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" o:button="t">
                <v:fill o:detectmouseclick="t"/>
                <v:imagedata r:id="rId14" o:title="Twitter"/>
              </v:shape>
              <v:shape id="Picture 37" o:spid="_x0000_s1030" type="#_x0000_t75" href="http://www.youtube.com/capgeminimedia" style="position:absolute;left:15409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" o:button="t">
                <v:fill o:detectmouseclick="t"/>
                <v:imagedata r:id="rId15" o:title="YouTube"/>
              </v:shape>
              <v:shape id="Picture 38" o:spid="_x0000_s1031" type="#_x0000_t75" href="http://www.facebook.com/capgemini" style="position:absolute;left:74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" o:button="t">
                <v:fill o:detectmouseclick="t"/>
                <v:imagedata r:id="rId16" o:title="Facebook"/>
              </v:shape>
              <v:shape id="Picture 39" o:spid="_x0000_s1032" type="#_x0000_t75" style="position:absolute;top:4549;width:25603;height:2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">
                <v:imagedata r:id="rId17" o:title="" grayscale="t" bilevel="t"/>
              </v:shape>
            </v:group>
          </w:pict>
        </mc:Fallback>
      </mc:AlternateContent>
    </w:r>
    <w:r w:rsidRPr="007A77DB">
      <w:rPr>
        <w:noProof/>
        <w:lang w:val="en-US"/>
      </w:rPr>
      <w:drawing>
        <wp:anchor distT="0" distB="0" distL="114300" distR="114300" simplePos="0" relativeHeight="251658244" behindDoc="0" locked="0" layoutInCell="1" allowOverlap="1" wp14:anchorId="5456AB1E" wp14:editId="1BEF7531">
          <wp:simplePos x="0" y="0"/>
          <wp:positionH relativeFrom="column">
            <wp:posOffset>4502150</wp:posOffset>
          </wp:positionH>
          <wp:positionV relativeFrom="paragraph">
            <wp:posOffset>10085070</wp:posOffset>
          </wp:positionV>
          <wp:extent cx="2514600" cy="200025"/>
          <wp:effectExtent l="19050" t="0" r="0" b="0"/>
          <wp:wrapNone/>
          <wp:docPr id="8" name="Picture 8" descr="mo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4" descr="moto"/>
                  <pic:cNvPicPr>
                    <a:picLocks noChangeAspect="1" noChangeArrowheads="1"/>
                  </pic:cNvPicPr>
                </pic:nvPicPr>
                <pic:blipFill>
                  <a:blip r:embed="rId18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200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7A77DB">
      <w:rPr>
        <w:noProof/>
        <w:lang w:val="en-US"/>
      </w:rPr>
      <w:drawing>
        <wp:anchor distT="0" distB="0" distL="114300" distR="114300" simplePos="0" relativeHeight="251658243" behindDoc="0" locked="0" layoutInCell="1" allowOverlap="1" wp14:anchorId="4C6FA3BB" wp14:editId="71E908FC">
          <wp:simplePos x="0" y="0"/>
          <wp:positionH relativeFrom="column">
            <wp:posOffset>4654550</wp:posOffset>
          </wp:positionH>
          <wp:positionV relativeFrom="paragraph">
            <wp:posOffset>10237470</wp:posOffset>
          </wp:positionV>
          <wp:extent cx="2519680" cy="239395"/>
          <wp:effectExtent l="19050" t="0" r="0" b="0"/>
          <wp:wrapNone/>
          <wp:docPr id="10" name="Picture 10" descr="mo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2" descr="moto"/>
                  <pic:cNvPicPr>
                    <a:picLocks noChangeAspect="1" noChangeArrowheads="1"/>
                  </pic:cNvPicPr>
                </pic:nvPicPr>
                <pic:blipFill>
                  <a:blip r:embed="rId18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9680" cy="239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86D0B" w14:textId="77777777" w:rsidR="00AB1429" w:rsidRDefault="00AB1429" w:rsidP="00BE14E2">
      <w:r>
        <w:separator/>
      </w:r>
    </w:p>
  </w:footnote>
  <w:footnote w:type="continuationSeparator" w:id="0">
    <w:p w14:paraId="2D49EA29" w14:textId="77777777" w:rsidR="00AB1429" w:rsidRDefault="00AB1429" w:rsidP="00BE14E2">
      <w:r>
        <w:continuationSeparator/>
      </w:r>
    </w:p>
  </w:footnote>
  <w:footnote w:type="continuationNotice" w:id="1">
    <w:p w14:paraId="752730A9" w14:textId="77777777" w:rsidR="00AB1429" w:rsidRDefault="00AB142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200"/>
      <w:gridCol w:w="3007"/>
    </w:tblGrid>
    <w:tr w:rsidR="009C1BF5" w:rsidRPr="005F63DD" w14:paraId="5C33C00B" w14:textId="77777777" w:rsidTr="00994F17">
      <w:trPr>
        <w:trHeight w:val="936"/>
      </w:trPr>
      <w:tc>
        <w:tcPr>
          <w:tcW w:w="7200" w:type="dxa"/>
          <w:vAlign w:val="center"/>
        </w:tcPr>
        <w:p w14:paraId="17F9F93E" w14:textId="77777777" w:rsidR="009C1BF5" w:rsidRPr="005F63DD" w:rsidRDefault="009C1BF5" w:rsidP="00C77001">
          <w:pPr>
            <w:ind w:left="-36"/>
          </w:pPr>
          <w:r w:rsidRPr="003C4339">
            <w:rPr>
              <w:noProof/>
              <w:lang w:val="en-US"/>
            </w:rPr>
            <w:drawing>
              <wp:inline distT="0" distB="0" distL="0" distR="0" wp14:anchorId="3A9EEA8E" wp14:editId="7D99158F">
                <wp:extent cx="2016000" cy="471600"/>
                <wp:effectExtent l="0" t="0" r="0" b="508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059" t="-4768" r="-1096" b="-2998"/>
                        <a:stretch/>
                      </pic:blipFill>
                      <pic:spPr bwMode="auto">
                        <a:xfrm>
                          <a:off x="0" y="0"/>
                          <a:ext cx="2016000" cy="4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7" w:type="dxa"/>
          <w:tcMar>
            <w:right w:w="72" w:type="dxa"/>
          </w:tcMar>
          <w:vAlign w:val="center"/>
        </w:tcPr>
        <w:p w14:paraId="6BDB6EBA" w14:textId="77777777" w:rsidR="009C1BF5" w:rsidRPr="00C46C4F" w:rsidRDefault="009C1BF5" w:rsidP="003C4339">
          <w:pPr>
            <w:pStyle w:val="Cover-Sector"/>
            <w:spacing w:after="0"/>
            <w:jc w:val="left"/>
            <w:rPr>
              <w:color w:val="404040" w:themeColor="text1" w:themeTint="BF"/>
              <w:sz w:val="28"/>
            </w:rPr>
          </w:pPr>
        </w:p>
      </w:tc>
    </w:tr>
  </w:tbl>
  <w:p w14:paraId="485B442E" w14:textId="77777777" w:rsidR="009C1BF5" w:rsidRPr="00CE2602" w:rsidRDefault="009C1BF5" w:rsidP="00BE14E2">
    <w:r w:rsidRPr="00BD216C">
      <w:rPr>
        <w:bCs w:val="0"/>
        <w:noProof/>
        <w:lang w:val="en-US"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74DD1631" wp14:editId="60A950C2">
              <wp:simplePos x="0" y="0"/>
              <wp:positionH relativeFrom="page">
                <wp:posOffset>2661920</wp:posOffset>
              </wp:positionH>
              <wp:positionV relativeFrom="page">
                <wp:posOffset>0</wp:posOffset>
              </wp:positionV>
              <wp:extent cx="4899600" cy="4528800"/>
              <wp:effectExtent l="0" t="0" r="0" b="0"/>
              <wp:wrapNone/>
              <wp:docPr id="17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4899600" cy="4528800"/>
                      </a:xfrm>
                      <a:custGeom>
                        <a:avLst/>
                        <a:gdLst>
                          <a:gd name="T0" fmla="*/ 1453 w 1637"/>
                          <a:gd name="T1" fmla="*/ 0 h 1514"/>
                          <a:gd name="T2" fmla="*/ 1238 w 1637"/>
                          <a:gd name="T3" fmla="*/ 494 h 1514"/>
                          <a:gd name="T4" fmla="*/ 763 w 1637"/>
                          <a:gd name="T5" fmla="*/ 1046 h 1514"/>
                          <a:gd name="T6" fmla="*/ 0 w 1637"/>
                          <a:gd name="T7" fmla="*/ 1449 h 1514"/>
                          <a:gd name="T8" fmla="*/ 0 w 1637"/>
                          <a:gd name="T9" fmla="*/ 0 h 1514"/>
                          <a:gd name="T10" fmla="*/ 1453 w 1637"/>
                          <a:gd name="T11" fmla="*/ 0 h 151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1637" h="1514">
                            <a:moveTo>
                              <a:pt x="1453" y="0"/>
                            </a:moveTo>
                            <a:cubicBezTo>
                              <a:pt x="1453" y="0"/>
                              <a:pt x="1637" y="326"/>
                              <a:pt x="1238" y="494"/>
                            </a:cubicBezTo>
                            <a:cubicBezTo>
                              <a:pt x="840" y="663"/>
                              <a:pt x="594" y="755"/>
                              <a:pt x="763" y="1046"/>
                            </a:cubicBezTo>
                            <a:cubicBezTo>
                              <a:pt x="230" y="1514"/>
                              <a:pt x="0" y="1449"/>
                              <a:pt x="0" y="1449"/>
                            </a:cubicBezTo>
                            <a:cubicBezTo>
                              <a:pt x="0" y="0"/>
                              <a:pt x="0" y="0"/>
                              <a:pt x="0" y="0"/>
                            </a:cubicBezTo>
                            <a:lnTo>
                              <a:pt x="145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A8A55D" id="Freeform 9" o:spid="_x0000_s1026" style="position:absolute;margin-left:209.6pt;margin-top:0;width:385.8pt;height:356.6pt;flip:x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1637,1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" path="m1453,v,,184,326,-215,494c840,663,594,755,763,1046,230,1514,,1449,,1449,,,,,,l1453,xe" fillcolor="#0070ad [3204]" stroked="f">
              <v:path arrowok="t" o:connecttype="custom" o:connectlocs="4348881,0;3705379,1477693;2283686,3128880;0,4334367;0,0;4348881,0" o:connectangles="0,0,0,0,0,0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631AE" w14:textId="77777777" w:rsidR="009C1BF5" w:rsidRDefault="009C1BF5" w:rsidP="00BE14E2"/>
  <w:p w14:paraId="6B9CC8BC" w14:textId="77777777" w:rsidR="009C1BF5" w:rsidRPr="00CE2602" w:rsidRDefault="009C1BF5" w:rsidP="00BE14E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1DC14" w14:textId="77777777" w:rsidR="009C1BF5" w:rsidRDefault="009C1BF5" w:rsidP="00BE14E2">
    <w:r w:rsidRPr="00AF7754"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AE82D50" wp14:editId="381F58E3">
              <wp:simplePos x="0" y="0"/>
              <wp:positionH relativeFrom="page">
                <wp:posOffset>4140835</wp:posOffset>
              </wp:positionH>
              <wp:positionV relativeFrom="paragraph">
                <wp:posOffset>-2295525</wp:posOffset>
              </wp:positionV>
              <wp:extent cx="3580765" cy="4289632"/>
              <wp:effectExtent l="312420" t="601980" r="160655" b="0"/>
              <wp:wrapNone/>
              <wp:docPr id="18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15080643">
                        <a:off x="0" y="0"/>
                        <a:ext cx="3580765" cy="4289632"/>
                      </a:xfrm>
                      <a:custGeom>
                        <a:avLst/>
                        <a:gdLst>
                          <a:gd name="T0" fmla="*/ 696 w 1229"/>
                          <a:gd name="T1" fmla="*/ 10 h 1472"/>
                          <a:gd name="T2" fmla="*/ 1229 w 1229"/>
                          <a:gd name="T3" fmla="*/ 55 h 1472"/>
                          <a:gd name="T4" fmla="*/ 1229 w 1229"/>
                          <a:gd name="T5" fmla="*/ 1472 h 1472"/>
                          <a:gd name="T6" fmla="*/ 322 w 1229"/>
                          <a:gd name="T7" fmla="*/ 1472 h 1472"/>
                          <a:gd name="T8" fmla="*/ 229 w 1229"/>
                          <a:gd name="T9" fmla="*/ 1332 h 1472"/>
                          <a:gd name="T10" fmla="*/ 696 w 1229"/>
                          <a:gd name="T11" fmla="*/ 10 h 147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1229" h="1472">
                            <a:moveTo>
                              <a:pt x="696" y="10"/>
                            </a:moveTo>
                            <a:cubicBezTo>
                              <a:pt x="880" y="0"/>
                              <a:pt x="1062" y="13"/>
                              <a:pt x="1229" y="55"/>
                            </a:cubicBezTo>
                            <a:cubicBezTo>
                              <a:pt x="1229" y="1472"/>
                              <a:pt x="1229" y="1472"/>
                              <a:pt x="1229" y="1472"/>
                            </a:cubicBezTo>
                            <a:cubicBezTo>
                              <a:pt x="322" y="1472"/>
                              <a:pt x="322" y="1472"/>
                              <a:pt x="322" y="1472"/>
                            </a:cubicBezTo>
                            <a:cubicBezTo>
                              <a:pt x="285" y="1432"/>
                              <a:pt x="253" y="1386"/>
                              <a:pt x="229" y="1332"/>
                            </a:cubicBezTo>
                            <a:cubicBezTo>
                              <a:pt x="0" y="833"/>
                              <a:pt x="606" y="340"/>
                              <a:pt x="696" y="1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DB2A5E" id="Freeform 12" o:spid="_x0000_s1026" style="position:absolute;margin-left:326.05pt;margin-top:-180.75pt;width:281.95pt;height:337.75pt;rotation:-7120876fd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229,1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" path="m696,10c880,,1062,13,1229,55v,1417,,1417,,1417c322,1472,322,1472,322,1472v-37,-40,-69,-86,-93,-140c,833,606,340,696,10xe" fillcolor="#95e616 [3208]" stroked="f">
              <v:path arrowok="t" o:connecttype="custom" o:connectlocs="2027838,29142;3580765,160278;3580765,4289632;938166,4289632;667205,3881651;2027838,29142" o:connectangles="0,0,0,0,0,0"/>
              <w10:wrap anchorx="page"/>
            </v:shape>
          </w:pict>
        </mc:Fallback>
      </mc:AlternateContent>
    </w:r>
    <w:r w:rsidRPr="00635DF1">
      <w:rPr>
        <w:noProof/>
        <w:lang w:val="en-US"/>
      </w:rPr>
      <w:drawing>
        <wp:anchor distT="0" distB="0" distL="114300" distR="114300" simplePos="0" relativeHeight="251658242" behindDoc="0" locked="0" layoutInCell="1" allowOverlap="1" wp14:anchorId="25A1DC00" wp14:editId="4D81B62E">
          <wp:simplePos x="0" y="0"/>
          <wp:positionH relativeFrom="column">
            <wp:posOffset>6117590</wp:posOffset>
          </wp:positionH>
          <wp:positionV relativeFrom="paragraph">
            <wp:posOffset>-120003</wp:posOffset>
          </wp:positionV>
          <wp:extent cx="365760" cy="395605"/>
          <wp:effectExtent l="0" t="0" r="0" b="4445"/>
          <wp:wrapNone/>
          <wp:docPr id="90" name="Graphic 5">
            <a:extLst xmlns:a="http://schemas.openxmlformats.org/drawingml/2006/main">
              <a:ext uri="{FF2B5EF4-FFF2-40B4-BE49-F238E27FC236}">
                <a16:creationId xmlns:a16="http://schemas.microsoft.com/office/drawing/2014/main" id="{CA70D5E4-F0EE-4368-A09C-60021E85A0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4">
                    <a:extLst>
                      <a:ext uri="{FF2B5EF4-FFF2-40B4-BE49-F238E27FC236}">
                        <a16:creationId xmlns:a16="http://schemas.microsoft.com/office/drawing/2014/main" id="{CA70D5E4-F0EE-4368-A09C-60021E85A0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81836" t="-4713" b="16530"/>
                  <a:stretch/>
                </pic:blipFill>
                <pic:spPr>
                  <a:xfrm>
                    <a:off x="0" y="0"/>
                    <a:ext cx="36576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E34DC68" w14:textId="77777777" w:rsidR="009C1BF5" w:rsidRPr="00CE2602" w:rsidRDefault="009C1BF5" w:rsidP="00BE14E2"/>
  <w:p w14:paraId="0CF8666A" w14:textId="77777777" w:rsidR="009C1BF5" w:rsidRPr="00245B4C" w:rsidRDefault="009C1BF5" w:rsidP="00BE14E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F1E82" w14:textId="77777777" w:rsidR="009C1BF5" w:rsidRPr="00CE2602" w:rsidRDefault="009C1BF5" w:rsidP="00BE14E2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0436D5CF" wp14:editId="46B52A89">
              <wp:simplePos x="0" y="0"/>
              <wp:positionH relativeFrom="column">
                <wp:posOffset>-540385</wp:posOffset>
              </wp:positionH>
              <wp:positionV relativeFrom="paragraph">
                <wp:posOffset>-457200</wp:posOffset>
              </wp:positionV>
              <wp:extent cx="9326880" cy="12240308"/>
              <wp:effectExtent l="0" t="0" r="7620" b="8890"/>
              <wp:wrapNone/>
              <wp:docPr id="16" name="Freefor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9326880" cy="12240308"/>
                      </a:xfrm>
                      <a:custGeom>
                        <a:avLst/>
                        <a:gdLst>
                          <a:gd name="connsiteX0" fmla="*/ 0 w 8726585"/>
                          <a:gd name="connsiteY0" fmla="*/ 11430855 h 11443496"/>
                          <a:gd name="connsiteX1" fmla="*/ 53968 w 8726585"/>
                          <a:gd name="connsiteY1" fmla="*/ 11430855 h 11443496"/>
                          <a:gd name="connsiteX2" fmla="*/ 8726585 w 8726585"/>
                          <a:gd name="connsiteY2" fmla="*/ 11430855 h 11443496"/>
                          <a:gd name="connsiteX3" fmla="*/ 8726585 w 8726585"/>
                          <a:gd name="connsiteY3" fmla="*/ 11443496 h 11443496"/>
                          <a:gd name="connsiteX4" fmla="*/ 290293 w 8726585"/>
                          <a:gd name="connsiteY4" fmla="*/ 11443496 h 11443496"/>
                          <a:gd name="connsiteX5" fmla="*/ 0 w 8726585"/>
                          <a:gd name="connsiteY5" fmla="*/ 11443496 h 11443496"/>
                          <a:gd name="connsiteX6" fmla="*/ 0 w 8726585"/>
                          <a:gd name="connsiteY6" fmla="*/ 0 h 11443496"/>
                          <a:gd name="connsiteX7" fmla="*/ 182575 w 8726585"/>
                          <a:gd name="connsiteY7" fmla="*/ 0 h 11443496"/>
                          <a:gd name="connsiteX8" fmla="*/ 657688 w 8726585"/>
                          <a:gd name="connsiteY8" fmla="*/ 0 h 11443496"/>
                          <a:gd name="connsiteX9" fmla="*/ 4583097 w 8726585"/>
                          <a:gd name="connsiteY9" fmla="*/ 5075464 h 11443496"/>
                          <a:gd name="connsiteX10" fmla="*/ 140066 w 8726585"/>
                          <a:gd name="connsiteY10" fmla="*/ 10936196 h 11443496"/>
                          <a:gd name="connsiteX11" fmla="*/ 0 w 8726585"/>
                          <a:gd name="connsiteY11" fmla="*/ 10984657 h 1144349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8726585" h="11443496">
                            <a:moveTo>
                              <a:pt x="0" y="11430855"/>
                            </a:moveTo>
                            <a:lnTo>
                              <a:pt x="53968" y="11430855"/>
                            </a:lnTo>
                            <a:cubicBezTo>
                              <a:pt x="1403665" y="11430855"/>
                              <a:pt x="3944270" y="11430855"/>
                              <a:pt x="8726585" y="11430855"/>
                            </a:cubicBezTo>
                            <a:cubicBezTo>
                              <a:pt x="8726585" y="11430855"/>
                              <a:pt x="8726585" y="11430855"/>
                              <a:pt x="8726585" y="11443496"/>
                            </a:cubicBezTo>
                            <a:cubicBezTo>
                              <a:pt x="8726585" y="11443496"/>
                              <a:pt x="8726585" y="11443496"/>
                              <a:pt x="290293" y="11443496"/>
                            </a:cubicBezTo>
                            <a:lnTo>
                              <a:pt x="0" y="11443496"/>
                            </a:lnTo>
                            <a:close/>
                            <a:moveTo>
                              <a:pt x="0" y="0"/>
                            </a:moveTo>
                            <a:lnTo>
                              <a:pt x="182575" y="0"/>
                            </a:lnTo>
                            <a:cubicBezTo>
                              <a:pt x="330842" y="0"/>
                              <a:pt x="488993" y="0"/>
                              <a:pt x="657688" y="0"/>
                            </a:cubicBezTo>
                            <a:cubicBezTo>
                              <a:pt x="692454" y="5141831"/>
                              <a:pt x="5167800" y="6731468"/>
                              <a:pt x="4583097" y="5075464"/>
                            </a:cubicBezTo>
                            <a:cubicBezTo>
                              <a:pt x="5530029" y="5433814"/>
                              <a:pt x="5953189" y="8864723"/>
                              <a:pt x="140066" y="10936196"/>
                            </a:cubicBezTo>
                            <a:lnTo>
                              <a:pt x="0" y="10984657"/>
                            </a:lnTo>
                            <a:close/>
                          </a:path>
                        </a:pathLst>
                      </a:custGeom>
                      <a:solidFill>
                        <a:srgbClr val="300B4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2AD177" id="Freeform 21" o:spid="_x0000_s1026" style="position:absolute;margin-left:-42.55pt;margin-top:-36pt;width:734.4pt;height:963.8pt;z-index:-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26585,1144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" path="m,11430855r53968,c1403665,11430855,3944270,11430855,8726585,11430855v,,,,,12641c8726585,11443496,8726585,11443496,290293,11443496r-290293,l,11430855xm,l182575,c330842,,488993,,657688,v34766,5141831,4510112,6731468,3925409,5075464c5530029,5433814,5953189,8864723,140066,10936196l,10984657,,xe" fillcolor="#300b48" stroked="f">
              <v:path arrowok="t" o:connecttype="custom" o:connectlocs="0,12226787;57680,12226787;9326880,12226787;9326880,12240308;310262,12240308;0,12240308;0,0;195134,0;702930,0;4898365,5428869;149701,11697685;0,11749520" o:connectangles="0,0,0,0,0,0,0,0,0,0,0,0"/>
              <o:lock v:ext="edit" aspectratio="t"/>
            </v:shape>
          </w:pict>
        </mc:Fallback>
      </mc:AlternateContent>
    </w:r>
  </w:p>
  <w:p w14:paraId="3A225524" w14:textId="77777777" w:rsidR="009C1BF5" w:rsidRPr="00B85364" w:rsidRDefault="009C1BF5" w:rsidP="00BE14E2">
    <w:pPr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41341"/>
    <w:multiLevelType w:val="hybridMultilevel"/>
    <w:tmpl w:val="A75C0668"/>
    <w:lvl w:ilvl="0" w:tplc="3F62EE8E">
      <w:start w:val="1"/>
      <w:numFmt w:val="decimal"/>
      <w:pStyle w:val="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D0A24"/>
    <w:multiLevelType w:val="hybridMultilevel"/>
    <w:tmpl w:val="B8B22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61777"/>
    <w:multiLevelType w:val="hybridMultilevel"/>
    <w:tmpl w:val="4476EA42"/>
    <w:lvl w:ilvl="0" w:tplc="82A8DC58">
      <w:start w:val="1"/>
      <w:numFmt w:val="bullet"/>
      <w:pStyle w:val="Bullet2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4369D"/>
    <w:multiLevelType w:val="hybridMultilevel"/>
    <w:tmpl w:val="D7207728"/>
    <w:lvl w:ilvl="0" w:tplc="94B2E0EE">
      <w:start w:val="1"/>
      <w:numFmt w:val="decimal"/>
      <w:lvlText w:val="%1."/>
      <w:lvlJc w:val="left"/>
      <w:pPr>
        <w:ind w:left="25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80E7845"/>
    <w:multiLevelType w:val="hybridMultilevel"/>
    <w:tmpl w:val="A75C2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04B50"/>
    <w:multiLevelType w:val="multilevel"/>
    <w:tmpl w:val="88D8277A"/>
    <w:styleLink w:val="Heading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AB21AA"/>
    <w:multiLevelType w:val="multilevel"/>
    <w:tmpl w:val="E92E4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24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8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0" w:hanging="32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76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80" w:hanging="43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0" w:hanging="4680"/>
      </w:pPr>
      <w:rPr>
        <w:rFonts w:hint="default"/>
      </w:rPr>
    </w:lvl>
  </w:abstractNum>
  <w:abstractNum w:abstractNumId="7" w15:restartNumberingAfterBreak="0">
    <w:nsid w:val="212B26DF"/>
    <w:multiLevelType w:val="hybridMultilevel"/>
    <w:tmpl w:val="FEA48A8C"/>
    <w:lvl w:ilvl="0" w:tplc="0409000F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8" w15:restartNumberingAfterBreak="0">
    <w:nsid w:val="21671BD1"/>
    <w:multiLevelType w:val="multilevel"/>
    <w:tmpl w:val="F35CC286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</w:lvl>
    <w:lvl w:ilvl="2">
      <w:start w:val="1"/>
      <w:numFmt w:val="decimal"/>
      <w:isLgl/>
      <w:lvlText w:val="%1.%2.%3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32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43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4680"/>
      </w:pPr>
      <w:rPr>
        <w:rFonts w:hint="default"/>
      </w:rPr>
    </w:lvl>
  </w:abstractNum>
  <w:abstractNum w:abstractNumId="9" w15:restartNumberingAfterBreak="0">
    <w:nsid w:val="239E0D75"/>
    <w:multiLevelType w:val="hybridMultilevel"/>
    <w:tmpl w:val="86DC2CB6"/>
    <w:lvl w:ilvl="0" w:tplc="A90485E8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12ABDB" w:themeColor="accen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E14B6"/>
    <w:multiLevelType w:val="hybridMultilevel"/>
    <w:tmpl w:val="5DB0AE60"/>
    <w:lvl w:ilvl="0" w:tplc="C3AC2E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B0BEB"/>
    <w:multiLevelType w:val="hybridMultilevel"/>
    <w:tmpl w:val="CE3AF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801DE"/>
    <w:multiLevelType w:val="multilevel"/>
    <w:tmpl w:val="75DCF8AC"/>
    <w:lvl w:ilvl="0">
      <w:start w:val="1"/>
      <w:numFmt w:val="decimal"/>
      <w:pStyle w:val="heading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0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0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0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BF27BD7"/>
    <w:multiLevelType w:val="hybridMultilevel"/>
    <w:tmpl w:val="ED2C7704"/>
    <w:lvl w:ilvl="0" w:tplc="03366E3A">
      <w:start w:val="1"/>
      <w:numFmt w:val="lowerLetter"/>
      <w:pStyle w:val="Numbering3"/>
      <w:lvlText w:val="%1."/>
      <w:lvlJc w:val="left"/>
      <w:pPr>
        <w:ind w:left="99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122472A8" w:tentative="1">
      <w:start w:val="1"/>
      <w:numFmt w:val="lowerLetter"/>
      <w:lvlText w:val="%2."/>
      <w:lvlJc w:val="left"/>
      <w:pPr>
        <w:ind w:left="1440" w:hanging="360"/>
      </w:pPr>
    </w:lvl>
    <w:lvl w:ilvl="2" w:tplc="13723914" w:tentative="1">
      <w:start w:val="1"/>
      <w:numFmt w:val="lowerRoman"/>
      <w:lvlText w:val="%3."/>
      <w:lvlJc w:val="right"/>
      <w:pPr>
        <w:ind w:left="2160" w:hanging="180"/>
      </w:pPr>
    </w:lvl>
    <w:lvl w:ilvl="3" w:tplc="2E0E3F0A" w:tentative="1">
      <w:start w:val="1"/>
      <w:numFmt w:val="decimal"/>
      <w:lvlText w:val="%4."/>
      <w:lvlJc w:val="left"/>
      <w:pPr>
        <w:ind w:left="2880" w:hanging="360"/>
      </w:pPr>
    </w:lvl>
    <w:lvl w:ilvl="4" w:tplc="B86A4934" w:tentative="1">
      <w:start w:val="1"/>
      <w:numFmt w:val="lowerLetter"/>
      <w:lvlText w:val="%5."/>
      <w:lvlJc w:val="left"/>
      <w:pPr>
        <w:ind w:left="3600" w:hanging="360"/>
      </w:pPr>
    </w:lvl>
    <w:lvl w:ilvl="5" w:tplc="B2C8178A" w:tentative="1">
      <w:start w:val="1"/>
      <w:numFmt w:val="lowerRoman"/>
      <w:lvlText w:val="%6."/>
      <w:lvlJc w:val="right"/>
      <w:pPr>
        <w:ind w:left="4320" w:hanging="180"/>
      </w:pPr>
    </w:lvl>
    <w:lvl w:ilvl="6" w:tplc="7480DA64" w:tentative="1">
      <w:start w:val="1"/>
      <w:numFmt w:val="decimal"/>
      <w:lvlText w:val="%7."/>
      <w:lvlJc w:val="left"/>
      <w:pPr>
        <w:ind w:left="5040" w:hanging="360"/>
      </w:pPr>
    </w:lvl>
    <w:lvl w:ilvl="7" w:tplc="C9100CA0" w:tentative="1">
      <w:start w:val="1"/>
      <w:numFmt w:val="lowerLetter"/>
      <w:lvlText w:val="%8."/>
      <w:lvlJc w:val="left"/>
      <w:pPr>
        <w:ind w:left="5760" w:hanging="360"/>
      </w:pPr>
    </w:lvl>
    <w:lvl w:ilvl="8" w:tplc="C7464A4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42F56"/>
    <w:multiLevelType w:val="hybridMultilevel"/>
    <w:tmpl w:val="BA2476A2"/>
    <w:lvl w:ilvl="0" w:tplc="3E049D1C">
      <w:start w:val="1"/>
      <w:numFmt w:val="lowerLetter"/>
      <w:lvlText w:val="%1."/>
      <w:lvlJc w:val="left"/>
      <w:pPr>
        <w:ind w:left="2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0" w:hanging="360"/>
      </w:pPr>
    </w:lvl>
    <w:lvl w:ilvl="2" w:tplc="0409001B" w:tentative="1">
      <w:start w:val="1"/>
      <w:numFmt w:val="lowerRoman"/>
      <w:lvlText w:val="%3."/>
      <w:lvlJc w:val="right"/>
      <w:pPr>
        <w:ind w:left="3520" w:hanging="180"/>
      </w:pPr>
    </w:lvl>
    <w:lvl w:ilvl="3" w:tplc="0409000F" w:tentative="1">
      <w:start w:val="1"/>
      <w:numFmt w:val="decimal"/>
      <w:lvlText w:val="%4."/>
      <w:lvlJc w:val="left"/>
      <w:pPr>
        <w:ind w:left="4240" w:hanging="360"/>
      </w:pPr>
    </w:lvl>
    <w:lvl w:ilvl="4" w:tplc="04090019" w:tentative="1">
      <w:start w:val="1"/>
      <w:numFmt w:val="lowerLetter"/>
      <w:lvlText w:val="%5."/>
      <w:lvlJc w:val="left"/>
      <w:pPr>
        <w:ind w:left="4960" w:hanging="360"/>
      </w:pPr>
    </w:lvl>
    <w:lvl w:ilvl="5" w:tplc="0409001B" w:tentative="1">
      <w:start w:val="1"/>
      <w:numFmt w:val="lowerRoman"/>
      <w:lvlText w:val="%6."/>
      <w:lvlJc w:val="right"/>
      <w:pPr>
        <w:ind w:left="5680" w:hanging="180"/>
      </w:pPr>
    </w:lvl>
    <w:lvl w:ilvl="6" w:tplc="0409000F" w:tentative="1">
      <w:start w:val="1"/>
      <w:numFmt w:val="decimal"/>
      <w:lvlText w:val="%7."/>
      <w:lvlJc w:val="left"/>
      <w:pPr>
        <w:ind w:left="6400" w:hanging="360"/>
      </w:pPr>
    </w:lvl>
    <w:lvl w:ilvl="7" w:tplc="04090019" w:tentative="1">
      <w:start w:val="1"/>
      <w:numFmt w:val="lowerLetter"/>
      <w:lvlText w:val="%8."/>
      <w:lvlJc w:val="left"/>
      <w:pPr>
        <w:ind w:left="7120" w:hanging="360"/>
      </w:pPr>
    </w:lvl>
    <w:lvl w:ilvl="8" w:tplc="04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15" w15:restartNumberingAfterBreak="0">
    <w:nsid w:val="41AF1AC4"/>
    <w:multiLevelType w:val="multilevel"/>
    <w:tmpl w:val="52749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6" w15:restartNumberingAfterBreak="0">
    <w:nsid w:val="430548BF"/>
    <w:multiLevelType w:val="hybridMultilevel"/>
    <w:tmpl w:val="25B2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00BD5"/>
    <w:multiLevelType w:val="hybridMultilevel"/>
    <w:tmpl w:val="5C907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2B3FA0"/>
    <w:multiLevelType w:val="multilevel"/>
    <w:tmpl w:val="3314D9F0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3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55521CC"/>
    <w:multiLevelType w:val="hybridMultilevel"/>
    <w:tmpl w:val="81983E40"/>
    <w:lvl w:ilvl="0" w:tplc="AA32E5BC">
      <w:start w:val="1"/>
      <w:numFmt w:val="lowerLetter"/>
      <w:lvlText w:val="%1."/>
      <w:lvlJc w:val="left"/>
      <w:pPr>
        <w:ind w:left="153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0" w15:restartNumberingAfterBreak="0">
    <w:nsid w:val="4B960F0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9D7872"/>
    <w:multiLevelType w:val="multilevel"/>
    <w:tmpl w:val="0910FA7C"/>
    <w:lvl w:ilvl="0">
      <w:start w:val="6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4680"/>
      </w:pPr>
      <w:rPr>
        <w:rFonts w:hint="default"/>
      </w:rPr>
    </w:lvl>
  </w:abstractNum>
  <w:abstractNum w:abstractNumId="22" w15:restartNumberingAfterBreak="0">
    <w:nsid w:val="4DB30543"/>
    <w:multiLevelType w:val="hybridMultilevel"/>
    <w:tmpl w:val="FB06A364"/>
    <w:lvl w:ilvl="0" w:tplc="6B983108">
      <w:start w:val="1"/>
      <w:numFmt w:val="bullet"/>
      <w:pStyle w:val="Bullet3"/>
      <w:lvlText w:val="–"/>
      <w:lvlJc w:val="left"/>
      <w:pPr>
        <w:ind w:left="1080" w:hanging="360"/>
      </w:pPr>
      <w:rPr>
        <w:rFonts w:ascii="Arial" w:hAnsi="Arial" w:hint="default"/>
        <w:b w:val="0"/>
        <w:i w:val="0"/>
        <w:color w:val="12ABDB" w:themeColor="accent2"/>
      </w:rPr>
    </w:lvl>
    <w:lvl w:ilvl="1" w:tplc="64884968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9A48DBC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D5CC20C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36AA8DA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2FC4064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5D08542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B2D4E378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C09250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28A4049"/>
    <w:multiLevelType w:val="hybridMultilevel"/>
    <w:tmpl w:val="EFF2CE78"/>
    <w:lvl w:ilvl="0" w:tplc="DA10486E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4" w15:restartNumberingAfterBreak="0">
    <w:nsid w:val="5987628F"/>
    <w:multiLevelType w:val="hybridMultilevel"/>
    <w:tmpl w:val="8548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C074B0"/>
    <w:multiLevelType w:val="multilevel"/>
    <w:tmpl w:val="C890E164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4680"/>
      </w:pPr>
      <w:rPr>
        <w:rFonts w:hint="default"/>
      </w:rPr>
    </w:lvl>
  </w:abstractNum>
  <w:abstractNum w:abstractNumId="26" w15:restartNumberingAfterBreak="0">
    <w:nsid w:val="5B57622C"/>
    <w:multiLevelType w:val="multilevel"/>
    <w:tmpl w:val="75DCF8AC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C6F4939"/>
    <w:multiLevelType w:val="hybridMultilevel"/>
    <w:tmpl w:val="BC84A36C"/>
    <w:lvl w:ilvl="0" w:tplc="63C03378">
      <w:start w:val="1"/>
      <w:numFmt w:val="lowerRoman"/>
      <w:pStyle w:val="Numbering2"/>
      <w:lvlText w:val="%1."/>
      <w:lvlJc w:val="right"/>
      <w:pPr>
        <w:ind w:left="72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73AA330" w:tentative="1">
      <w:start w:val="1"/>
      <w:numFmt w:val="lowerLetter"/>
      <w:lvlText w:val="%2."/>
      <w:lvlJc w:val="left"/>
      <w:pPr>
        <w:ind w:left="1440" w:hanging="360"/>
      </w:pPr>
    </w:lvl>
    <w:lvl w:ilvl="2" w:tplc="E5E64736" w:tentative="1">
      <w:start w:val="1"/>
      <w:numFmt w:val="lowerRoman"/>
      <w:lvlText w:val="%3."/>
      <w:lvlJc w:val="right"/>
      <w:pPr>
        <w:ind w:left="2160" w:hanging="180"/>
      </w:pPr>
    </w:lvl>
    <w:lvl w:ilvl="3" w:tplc="5D588176" w:tentative="1">
      <w:start w:val="1"/>
      <w:numFmt w:val="decimal"/>
      <w:lvlText w:val="%4."/>
      <w:lvlJc w:val="left"/>
      <w:pPr>
        <w:ind w:left="2880" w:hanging="360"/>
      </w:pPr>
    </w:lvl>
    <w:lvl w:ilvl="4" w:tplc="17A0AED8" w:tentative="1">
      <w:start w:val="1"/>
      <w:numFmt w:val="lowerLetter"/>
      <w:lvlText w:val="%5."/>
      <w:lvlJc w:val="left"/>
      <w:pPr>
        <w:ind w:left="3600" w:hanging="360"/>
      </w:pPr>
    </w:lvl>
    <w:lvl w:ilvl="5" w:tplc="2A624F94" w:tentative="1">
      <w:start w:val="1"/>
      <w:numFmt w:val="lowerRoman"/>
      <w:lvlText w:val="%6."/>
      <w:lvlJc w:val="right"/>
      <w:pPr>
        <w:ind w:left="4320" w:hanging="180"/>
      </w:pPr>
    </w:lvl>
    <w:lvl w:ilvl="6" w:tplc="6BF6332E" w:tentative="1">
      <w:start w:val="1"/>
      <w:numFmt w:val="decimal"/>
      <w:lvlText w:val="%7."/>
      <w:lvlJc w:val="left"/>
      <w:pPr>
        <w:ind w:left="5040" w:hanging="360"/>
      </w:pPr>
    </w:lvl>
    <w:lvl w:ilvl="7" w:tplc="BDE69E84" w:tentative="1">
      <w:start w:val="1"/>
      <w:numFmt w:val="lowerLetter"/>
      <w:lvlText w:val="%8."/>
      <w:lvlJc w:val="left"/>
      <w:pPr>
        <w:ind w:left="5760" w:hanging="360"/>
      </w:pPr>
    </w:lvl>
    <w:lvl w:ilvl="8" w:tplc="DA6E4D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90A88"/>
    <w:multiLevelType w:val="multilevel"/>
    <w:tmpl w:val="7E26D616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4680"/>
      </w:pPr>
      <w:rPr>
        <w:rFonts w:hint="default"/>
      </w:rPr>
    </w:lvl>
  </w:abstractNum>
  <w:abstractNum w:abstractNumId="29" w15:restartNumberingAfterBreak="0">
    <w:nsid w:val="71CC62AE"/>
    <w:multiLevelType w:val="multilevel"/>
    <w:tmpl w:val="5BD0CB84"/>
    <w:lvl w:ilvl="0">
      <w:start w:val="1"/>
      <w:numFmt w:val="decimal"/>
      <w:lvlText w:val="%1"/>
      <w:lvlJc w:val="left"/>
      <w:pPr>
        <w:ind w:left="1418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8" w:hanging="851"/>
      </w:pPr>
      <w:rPr>
        <w:rFonts w:hint="default"/>
      </w:rPr>
    </w:lvl>
    <w:lvl w:ilvl="2">
      <w:start w:val="1"/>
      <w:numFmt w:val="decimal"/>
      <w:pStyle w:val="ExerciseHeading"/>
      <w:lvlText w:val="Exercise %1.%2.%3"/>
      <w:lvlJc w:val="left"/>
      <w:pPr>
        <w:tabs>
          <w:tab w:val="num" w:pos="2268"/>
        </w:tabs>
        <w:ind w:left="2268" w:hanging="170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3"/>
      <w:numFmt w:val="decimal"/>
      <w:lvlText w:val="Figure %4: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Restart w:val="1"/>
      <w:lvlText w:val=""/>
      <w:lvlJc w:val="left"/>
      <w:pPr>
        <w:ind w:left="567" w:firstLine="1233"/>
      </w:pPr>
      <w:rPr>
        <w:rFonts w:hint="default"/>
      </w:rPr>
    </w:lvl>
    <w:lvl w:ilvl="6">
      <w:start w:val="1"/>
      <w:numFmt w:val="none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75133609"/>
    <w:multiLevelType w:val="hybridMultilevel"/>
    <w:tmpl w:val="784A48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442761"/>
    <w:multiLevelType w:val="hybridMultilevel"/>
    <w:tmpl w:val="BA2476A2"/>
    <w:lvl w:ilvl="0" w:tplc="3E049D1C">
      <w:start w:val="1"/>
      <w:numFmt w:val="lowerLetter"/>
      <w:lvlText w:val="%1."/>
      <w:lvlJc w:val="left"/>
      <w:pPr>
        <w:ind w:left="2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0" w:hanging="360"/>
      </w:pPr>
    </w:lvl>
    <w:lvl w:ilvl="2" w:tplc="0409001B" w:tentative="1">
      <w:start w:val="1"/>
      <w:numFmt w:val="lowerRoman"/>
      <w:lvlText w:val="%3."/>
      <w:lvlJc w:val="right"/>
      <w:pPr>
        <w:ind w:left="3520" w:hanging="180"/>
      </w:pPr>
    </w:lvl>
    <w:lvl w:ilvl="3" w:tplc="0409000F" w:tentative="1">
      <w:start w:val="1"/>
      <w:numFmt w:val="decimal"/>
      <w:lvlText w:val="%4."/>
      <w:lvlJc w:val="left"/>
      <w:pPr>
        <w:ind w:left="4240" w:hanging="360"/>
      </w:pPr>
    </w:lvl>
    <w:lvl w:ilvl="4" w:tplc="04090019" w:tentative="1">
      <w:start w:val="1"/>
      <w:numFmt w:val="lowerLetter"/>
      <w:lvlText w:val="%5."/>
      <w:lvlJc w:val="left"/>
      <w:pPr>
        <w:ind w:left="4960" w:hanging="360"/>
      </w:pPr>
    </w:lvl>
    <w:lvl w:ilvl="5" w:tplc="0409001B" w:tentative="1">
      <w:start w:val="1"/>
      <w:numFmt w:val="lowerRoman"/>
      <w:lvlText w:val="%6."/>
      <w:lvlJc w:val="right"/>
      <w:pPr>
        <w:ind w:left="5680" w:hanging="180"/>
      </w:pPr>
    </w:lvl>
    <w:lvl w:ilvl="6" w:tplc="0409000F" w:tentative="1">
      <w:start w:val="1"/>
      <w:numFmt w:val="decimal"/>
      <w:lvlText w:val="%7."/>
      <w:lvlJc w:val="left"/>
      <w:pPr>
        <w:ind w:left="6400" w:hanging="360"/>
      </w:pPr>
    </w:lvl>
    <w:lvl w:ilvl="7" w:tplc="04090019" w:tentative="1">
      <w:start w:val="1"/>
      <w:numFmt w:val="lowerLetter"/>
      <w:lvlText w:val="%8."/>
      <w:lvlJc w:val="left"/>
      <w:pPr>
        <w:ind w:left="7120" w:hanging="360"/>
      </w:pPr>
    </w:lvl>
    <w:lvl w:ilvl="8" w:tplc="04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32" w15:restartNumberingAfterBreak="0">
    <w:nsid w:val="7E0A15A7"/>
    <w:multiLevelType w:val="hybridMultilevel"/>
    <w:tmpl w:val="DEAAB9BA"/>
    <w:lvl w:ilvl="0" w:tplc="C8E2FF62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 w15:restartNumberingAfterBreak="0">
    <w:nsid w:val="7EE73441"/>
    <w:multiLevelType w:val="hybridMultilevel"/>
    <w:tmpl w:val="F51A9476"/>
    <w:lvl w:ilvl="0" w:tplc="D662ECB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9"/>
  </w:num>
  <w:num w:numId="4">
    <w:abstractNumId w:val="22"/>
  </w:num>
  <w:num w:numId="5">
    <w:abstractNumId w:val="0"/>
  </w:num>
  <w:num w:numId="6">
    <w:abstractNumId w:val="13"/>
  </w:num>
  <w:num w:numId="7">
    <w:abstractNumId w:val="20"/>
  </w:num>
  <w:num w:numId="8">
    <w:abstractNumId w:val="5"/>
  </w:num>
  <w:num w:numId="9">
    <w:abstractNumId w:val="26"/>
  </w:num>
  <w:num w:numId="10">
    <w:abstractNumId w:val="29"/>
  </w:num>
  <w:num w:numId="11">
    <w:abstractNumId w:val="30"/>
  </w:num>
  <w:num w:numId="12">
    <w:abstractNumId w:val="12"/>
  </w:num>
  <w:num w:numId="13">
    <w:abstractNumId w:val="24"/>
  </w:num>
  <w:num w:numId="14">
    <w:abstractNumId w:val="16"/>
  </w:num>
  <w:num w:numId="15">
    <w:abstractNumId w:val="4"/>
  </w:num>
  <w:num w:numId="16">
    <w:abstractNumId w:val="6"/>
  </w:num>
  <w:num w:numId="17">
    <w:abstractNumId w:val="11"/>
  </w:num>
  <w:num w:numId="18">
    <w:abstractNumId w:val="32"/>
  </w:num>
  <w:num w:numId="19">
    <w:abstractNumId w:val="33"/>
  </w:num>
  <w:num w:numId="20">
    <w:abstractNumId w:val="8"/>
  </w:num>
  <w:num w:numId="21">
    <w:abstractNumId w:val="28"/>
  </w:num>
  <w:num w:numId="22">
    <w:abstractNumId w:val="25"/>
  </w:num>
  <w:num w:numId="23">
    <w:abstractNumId w:val="21"/>
  </w:num>
  <w:num w:numId="24">
    <w:abstractNumId w:val="1"/>
  </w:num>
  <w:num w:numId="25">
    <w:abstractNumId w:val="10"/>
  </w:num>
  <w:num w:numId="26">
    <w:abstractNumId w:val="23"/>
  </w:num>
  <w:num w:numId="27">
    <w:abstractNumId w:val="17"/>
  </w:num>
  <w:num w:numId="28">
    <w:abstractNumId w:val="15"/>
  </w:num>
  <w:num w:numId="29">
    <w:abstractNumId w:val="7"/>
  </w:num>
  <w:num w:numId="30">
    <w:abstractNumId w:val="3"/>
  </w:num>
  <w:num w:numId="31">
    <w:abstractNumId w:val="31"/>
  </w:num>
  <w:num w:numId="32">
    <w:abstractNumId w:val="19"/>
  </w:num>
  <w:num w:numId="33">
    <w:abstractNumId w:val="12"/>
    <w:lvlOverride w:ilvl="0">
      <w:startOverride w:val="1"/>
      <w:lvl w:ilvl="0">
        <w:start w:val="1"/>
        <w:numFmt w:val="decimal"/>
        <w:pStyle w:val="heading10"/>
        <w:lvlText w:val=""/>
        <w:lvlJc w:val="left"/>
      </w:lvl>
    </w:lvlOverride>
    <w:lvlOverride w:ilvl="1">
      <w:startOverride w:val="1"/>
      <w:lvl w:ilvl="1">
        <w:start w:val="1"/>
        <w:numFmt w:val="decimal"/>
        <w:pStyle w:val="heading20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heading30"/>
        <w:lvlText w:val=""/>
        <w:lvlJc w:val="left"/>
      </w:lvl>
    </w:lvlOverride>
    <w:lvlOverride w:ilvl="3">
      <w:startOverride w:val="1"/>
      <w:lvl w:ilvl="3">
        <w:start w:val="1"/>
        <w:numFmt w:val="decimal"/>
        <w:pStyle w:val="heading40"/>
        <w:lvlText w:val=""/>
        <w:lvlJc w:val="left"/>
      </w:lvl>
    </w:lvlOverride>
    <w:lvlOverride w:ilvl="4">
      <w:startOverride w:val="1"/>
      <w:lvl w:ilvl="4">
        <w:start w:val="1"/>
        <w:numFmt w:val="decimal"/>
        <w:pStyle w:val="heading50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</w:num>
  <w:num w:numId="34">
    <w:abstractNumId w:val="14"/>
  </w:num>
  <w:num w:numId="35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8A9"/>
    <w:rsid w:val="000020DF"/>
    <w:rsid w:val="00002266"/>
    <w:rsid w:val="0000313C"/>
    <w:rsid w:val="0000326C"/>
    <w:rsid w:val="0000480B"/>
    <w:rsid w:val="0001155C"/>
    <w:rsid w:val="00011824"/>
    <w:rsid w:val="00011B75"/>
    <w:rsid w:val="00011EA6"/>
    <w:rsid w:val="00012219"/>
    <w:rsid w:val="000158E1"/>
    <w:rsid w:val="00017244"/>
    <w:rsid w:val="0002042D"/>
    <w:rsid w:val="000208BC"/>
    <w:rsid w:val="0002604C"/>
    <w:rsid w:val="00026678"/>
    <w:rsid w:val="00026A1A"/>
    <w:rsid w:val="00026ACB"/>
    <w:rsid w:val="00031894"/>
    <w:rsid w:val="00031E0B"/>
    <w:rsid w:val="00032199"/>
    <w:rsid w:val="00033765"/>
    <w:rsid w:val="00034092"/>
    <w:rsid w:val="00035ABD"/>
    <w:rsid w:val="0003708B"/>
    <w:rsid w:val="0004110D"/>
    <w:rsid w:val="000411C1"/>
    <w:rsid w:val="00045B73"/>
    <w:rsid w:val="00046239"/>
    <w:rsid w:val="0004705B"/>
    <w:rsid w:val="0004730B"/>
    <w:rsid w:val="00050738"/>
    <w:rsid w:val="0005253D"/>
    <w:rsid w:val="00055242"/>
    <w:rsid w:val="00055310"/>
    <w:rsid w:val="00055870"/>
    <w:rsid w:val="00055BD6"/>
    <w:rsid w:val="00057C01"/>
    <w:rsid w:val="000615AF"/>
    <w:rsid w:val="00061B99"/>
    <w:rsid w:val="00061E07"/>
    <w:rsid w:val="0006550B"/>
    <w:rsid w:val="000655A1"/>
    <w:rsid w:val="00065EE4"/>
    <w:rsid w:val="0006711F"/>
    <w:rsid w:val="000718BF"/>
    <w:rsid w:val="00072003"/>
    <w:rsid w:val="00072640"/>
    <w:rsid w:val="00073B48"/>
    <w:rsid w:val="00073E7A"/>
    <w:rsid w:val="00073F32"/>
    <w:rsid w:val="00074237"/>
    <w:rsid w:val="00074BFD"/>
    <w:rsid w:val="00081CC7"/>
    <w:rsid w:val="000842CC"/>
    <w:rsid w:val="0008467E"/>
    <w:rsid w:val="00084961"/>
    <w:rsid w:val="00085971"/>
    <w:rsid w:val="00085BD6"/>
    <w:rsid w:val="00086915"/>
    <w:rsid w:val="00087380"/>
    <w:rsid w:val="000874B1"/>
    <w:rsid w:val="0008751C"/>
    <w:rsid w:val="00095ABB"/>
    <w:rsid w:val="000A03F7"/>
    <w:rsid w:val="000A260C"/>
    <w:rsid w:val="000A2888"/>
    <w:rsid w:val="000A3BE7"/>
    <w:rsid w:val="000A4B0E"/>
    <w:rsid w:val="000A5668"/>
    <w:rsid w:val="000A6B3F"/>
    <w:rsid w:val="000A7827"/>
    <w:rsid w:val="000B068A"/>
    <w:rsid w:val="000B10EF"/>
    <w:rsid w:val="000B1AC2"/>
    <w:rsid w:val="000B2FA2"/>
    <w:rsid w:val="000B6336"/>
    <w:rsid w:val="000B6CAD"/>
    <w:rsid w:val="000B7097"/>
    <w:rsid w:val="000B7D64"/>
    <w:rsid w:val="000C04F5"/>
    <w:rsid w:val="000C09AE"/>
    <w:rsid w:val="000C12D8"/>
    <w:rsid w:val="000C13C6"/>
    <w:rsid w:val="000C1BB9"/>
    <w:rsid w:val="000C1C15"/>
    <w:rsid w:val="000C1ED2"/>
    <w:rsid w:val="000C299C"/>
    <w:rsid w:val="000C30F5"/>
    <w:rsid w:val="000C3A1D"/>
    <w:rsid w:val="000C3B7D"/>
    <w:rsid w:val="000C3F35"/>
    <w:rsid w:val="000C56EC"/>
    <w:rsid w:val="000C634A"/>
    <w:rsid w:val="000C64AD"/>
    <w:rsid w:val="000C6D80"/>
    <w:rsid w:val="000C6DA8"/>
    <w:rsid w:val="000C74B3"/>
    <w:rsid w:val="000D1003"/>
    <w:rsid w:val="000D1E82"/>
    <w:rsid w:val="000D1FCC"/>
    <w:rsid w:val="000D3626"/>
    <w:rsid w:val="000D4DEF"/>
    <w:rsid w:val="000D754E"/>
    <w:rsid w:val="000D7CBB"/>
    <w:rsid w:val="000E003F"/>
    <w:rsid w:val="000E03D6"/>
    <w:rsid w:val="000E41ED"/>
    <w:rsid w:val="000E4C3F"/>
    <w:rsid w:val="000E4F2C"/>
    <w:rsid w:val="000E7BA8"/>
    <w:rsid w:val="000F0216"/>
    <w:rsid w:val="000F0A38"/>
    <w:rsid w:val="000F0EF1"/>
    <w:rsid w:val="000F2077"/>
    <w:rsid w:val="000F368B"/>
    <w:rsid w:val="000F369A"/>
    <w:rsid w:val="000F3823"/>
    <w:rsid w:val="000F4C07"/>
    <w:rsid w:val="000F592B"/>
    <w:rsid w:val="000F5D6A"/>
    <w:rsid w:val="000F5D6C"/>
    <w:rsid w:val="000F785B"/>
    <w:rsid w:val="00100A83"/>
    <w:rsid w:val="001021F5"/>
    <w:rsid w:val="001025E4"/>
    <w:rsid w:val="0010282F"/>
    <w:rsid w:val="001036C7"/>
    <w:rsid w:val="00106465"/>
    <w:rsid w:val="00112783"/>
    <w:rsid w:val="0011295B"/>
    <w:rsid w:val="00112A65"/>
    <w:rsid w:val="001131A8"/>
    <w:rsid w:val="001137CF"/>
    <w:rsid w:val="0011552A"/>
    <w:rsid w:val="001155AF"/>
    <w:rsid w:val="00117A91"/>
    <w:rsid w:val="00120358"/>
    <w:rsid w:val="00122A7B"/>
    <w:rsid w:val="001233CE"/>
    <w:rsid w:val="00123EEF"/>
    <w:rsid w:val="00125F9A"/>
    <w:rsid w:val="0012646D"/>
    <w:rsid w:val="00127735"/>
    <w:rsid w:val="00127B29"/>
    <w:rsid w:val="001310DA"/>
    <w:rsid w:val="00132989"/>
    <w:rsid w:val="00132ECD"/>
    <w:rsid w:val="00135842"/>
    <w:rsid w:val="00135BB3"/>
    <w:rsid w:val="0013670F"/>
    <w:rsid w:val="001378B6"/>
    <w:rsid w:val="00140B4D"/>
    <w:rsid w:val="0014195B"/>
    <w:rsid w:val="001429F0"/>
    <w:rsid w:val="00143431"/>
    <w:rsid w:val="00144492"/>
    <w:rsid w:val="00144536"/>
    <w:rsid w:val="0014537A"/>
    <w:rsid w:val="00145482"/>
    <w:rsid w:val="001457F4"/>
    <w:rsid w:val="00145CCD"/>
    <w:rsid w:val="001477FE"/>
    <w:rsid w:val="001502C0"/>
    <w:rsid w:val="0015051B"/>
    <w:rsid w:val="00150A36"/>
    <w:rsid w:val="00150AA3"/>
    <w:rsid w:val="0015367C"/>
    <w:rsid w:val="0015516F"/>
    <w:rsid w:val="001554E0"/>
    <w:rsid w:val="00155EB3"/>
    <w:rsid w:val="0015627F"/>
    <w:rsid w:val="00156657"/>
    <w:rsid w:val="00157105"/>
    <w:rsid w:val="00157AD8"/>
    <w:rsid w:val="00157DDF"/>
    <w:rsid w:val="00160EAA"/>
    <w:rsid w:val="001629B2"/>
    <w:rsid w:val="0016534A"/>
    <w:rsid w:val="00165BB9"/>
    <w:rsid w:val="0016788E"/>
    <w:rsid w:val="0017057C"/>
    <w:rsid w:val="00173018"/>
    <w:rsid w:val="00181F8E"/>
    <w:rsid w:val="001829D2"/>
    <w:rsid w:val="00182CC0"/>
    <w:rsid w:val="001837B0"/>
    <w:rsid w:val="00184A53"/>
    <w:rsid w:val="001855A1"/>
    <w:rsid w:val="001860D0"/>
    <w:rsid w:val="00187456"/>
    <w:rsid w:val="001900C9"/>
    <w:rsid w:val="001903F6"/>
    <w:rsid w:val="001923D0"/>
    <w:rsid w:val="001924C2"/>
    <w:rsid w:val="00192850"/>
    <w:rsid w:val="00196D64"/>
    <w:rsid w:val="001A0BF7"/>
    <w:rsid w:val="001A1B9B"/>
    <w:rsid w:val="001A3470"/>
    <w:rsid w:val="001A7173"/>
    <w:rsid w:val="001A7A7B"/>
    <w:rsid w:val="001B089F"/>
    <w:rsid w:val="001B2B05"/>
    <w:rsid w:val="001B2D9C"/>
    <w:rsid w:val="001B46A3"/>
    <w:rsid w:val="001B4898"/>
    <w:rsid w:val="001B52B8"/>
    <w:rsid w:val="001B7B14"/>
    <w:rsid w:val="001C2C09"/>
    <w:rsid w:val="001C4FB6"/>
    <w:rsid w:val="001C73A4"/>
    <w:rsid w:val="001D14DC"/>
    <w:rsid w:val="001D15CB"/>
    <w:rsid w:val="001D6A4C"/>
    <w:rsid w:val="001D6D53"/>
    <w:rsid w:val="001E1955"/>
    <w:rsid w:val="001E237F"/>
    <w:rsid w:val="001E46FF"/>
    <w:rsid w:val="001E4FFA"/>
    <w:rsid w:val="001E6294"/>
    <w:rsid w:val="001E636B"/>
    <w:rsid w:val="001E6D32"/>
    <w:rsid w:val="001E7D67"/>
    <w:rsid w:val="001F120F"/>
    <w:rsid w:val="001F22A8"/>
    <w:rsid w:val="001F39A8"/>
    <w:rsid w:val="001F3CF5"/>
    <w:rsid w:val="001F4AB7"/>
    <w:rsid w:val="001F4B6B"/>
    <w:rsid w:val="001F5506"/>
    <w:rsid w:val="001F7858"/>
    <w:rsid w:val="002002C3"/>
    <w:rsid w:val="00200F71"/>
    <w:rsid w:val="0020186C"/>
    <w:rsid w:val="00201CDD"/>
    <w:rsid w:val="00202B18"/>
    <w:rsid w:val="00203C77"/>
    <w:rsid w:val="002045D5"/>
    <w:rsid w:val="002068D9"/>
    <w:rsid w:val="002115CD"/>
    <w:rsid w:val="00212509"/>
    <w:rsid w:val="00212890"/>
    <w:rsid w:val="00213769"/>
    <w:rsid w:val="00214DE6"/>
    <w:rsid w:val="00215758"/>
    <w:rsid w:val="0021732C"/>
    <w:rsid w:val="00220D13"/>
    <w:rsid w:val="00221733"/>
    <w:rsid w:val="002257AF"/>
    <w:rsid w:val="00233457"/>
    <w:rsid w:val="00233EAA"/>
    <w:rsid w:val="002350E8"/>
    <w:rsid w:val="00235B0F"/>
    <w:rsid w:val="00235BBA"/>
    <w:rsid w:val="00235F83"/>
    <w:rsid w:val="002374D1"/>
    <w:rsid w:val="002376FE"/>
    <w:rsid w:val="00240EE1"/>
    <w:rsid w:val="002426D4"/>
    <w:rsid w:val="0024279D"/>
    <w:rsid w:val="00243A99"/>
    <w:rsid w:val="00244551"/>
    <w:rsid w:val="00244566"/>
    <w:rsid w:val="002459F3"/>
    <w:rsid w:val="00246A45"/>
    <w:rsid w:val="0025013A"/>
    <w:rsid w:val="00250D77"/>
    <w:rsid w:val="00250EDC"/>
    <w:rsid w:val="00253A18"/>
    <w:rsid w:val="00255537"/>
    <w:rsid w:val="00260368"/>
    <w:rsid w:val="00260E57"/>
    <w:rsid w:val="00262C86"/>
    <w:rsid w:val="002648FD"/>
    <w:rsid w:val="002651DE"/>
    <w:rsid w:val="00265A7B"/>
    <w:rsid w:val="00265C7B"/>
    <w:rsid w:val="00265C9E"/>
    <w:rsid w:val="002712BF"/>
    <w:rsid w:val="0027139C"/>
    <w:rsid w:val="002731BF"/>
    <w:rsid w:val="00275CEA"/>
    <w:rsid w:val="002763AC"/>
    <w:rsid w:val="002814B9"/>
    <w:rsid w:val="00282AF9"/>
    <w:rsid w:val="00282DE4"/>
    <w:rsid w:val="0028341E"/>
    <w:rsid w:val="0028374E"/>
    <w:rsid w:val="002842AE"/>
    <w:rsid w:val="002853BE"/>
    <w:rsid w:val="00285F05"/>
    <w:rsid w:val="00292562"/>
    <w:rsid w:val="002958E1"/>
    <w:rsid w:val="00296319"/>
    <w:rsid w:val="00296847"/>
    <w:rsid w:val="00296F29"/>
    <w:rsid w:val="00297FCA"/>
    <w:rsid w:val="002A0155"/>
    <w:rsid w:val="002A3DED"/>
    <w:rsid w:val="002A7798"/>
    <w:rsid w:val="002B12F3"/>
    <w:rsid w:val="002B146F"/>
    <w:rsid w:val="002B3B7F"/>
    <w:rsid w:val="002B522C"/>
    <w:rsid w:val="002B5236"/>
    <w:rsid w:val="002B5355"/>
    <w:rsid w:val="002C0C00"/>
    <w:rsid w:val="002C2FBB"/>
    <w:rsid w:val="002C3364"/>
    <w:rsid w:val="002C46CA"/>
    <w:rsid w:val="002C48AA"/>
    <w:rsid w:val="002C7196"/>
    <w:rsid w:val="002D32D0"/>
    <w:rsid w:val="002D52A8"/>
    <w:rsid w:val="002D62A1"/>
    <w:rsid w:val="002D6588"/>
    <w:rsid w:val="002E0722"/>
    <w:rsid w:val="002E08A2"/>
    <w:rsid w:val="002E16A9"/>
    <w:rsid w:val="002E24D0"/>
    <w:rsid w:val="002E416F"/>
    <w:rsid w:val="002E4922"/>
    <w:rsid w:val="002E4A4A"/>
    <w:rsid w:val="002E70E1"/>
    <w:rsid w:val="002F080E"/>
    <w:rsid w:val="002F2058"/>
    <w:rsid w:val="002F20E2"/>
    <w:rsid w:val="002F332A"/>
    <w:rsid w:val="002F3E66"/>
    <w:rsid w:val="002F416D"/>
    <w:rsid w:val="002F4EC0"/>
    <w:rsid w:val="002F58FD"/>
    <w:rsid w:val="002F617D"/>
    <w:rsid w:val="002F62D2"/>
    <w:rsid w:val="002F6A6E"/>
    <w:rsid w:val="002F7090"/>
    <w:rsid w:val="002F7E45"/>
    <w:rsid w:val="0030100A"/>
    <w:rsid w:val="003014F1"/>
    <w:rsid w:val="0030177A"/>
    <w:rsid w:val="00301C39"/>
    <w:rsid w:val="00302489"/>
    <w:rsid w:val="00303EAD"/>
    <w:rsid w:val="0030408A"/>
    <w:rsid w:val="00305D8A"/>
    <w:rsid w:val="00305E71"/>
    <w:rsid w:val="003063E4"/>
    <w:rsid w:val="00306E63"/>
    <w:rsid w:val="00306EB8"/>
    <w:rsid w:val="00307454"/>
    <w:rsid w:val="00307DD0"/>
    <w:rsid w:val="00310CEF"/>
    <w:rsid w:val="003117A0"/>
    <w:rsid w:val="00311A75"/>
    <w:rsid w:val="0031243D"/>
    <w:rsid w:val="00314FCC"/>
    <w:rsid w:val="003175A5"/>
    <w:rsid w:val="00320B57"/>
    <w:rsid w:val="00321CA9"/>
    <w:rsid w:val="00321D7F"/>
    <w:rsid w:val="003279EF"/>
    <w:rsid w:val="00327F20"/>
    <w:rsid w:val="0033033D"/>
    <w:rsid w:val="00333EF2"/>
    <w:rsid w:val="00334C4B"/>
    <w:rsid w:val="00335AF2"/>
    <w:rsid w:val="0034137F"/>
    <w:rsid w:val="00341798"/>
    <w:rsid w:val="00342357"/>
    <w:rsid w:val="00342F0C"/>
    <w:rsid w:val="00344CC9"/>
    <w:rsid w:val="00346205"/>
    <w:rsid w:val="00346337"/>
    <w:rsid w:val="003463A6"/>
    <w:rsid w:val="003470A5"/>
    <w:rsid w:val="00347F8C"/>
    <w:rsid w:val="003503AC"/>
    <w:rsid w:val="003521A5"/>
    <w:rsid w:val="0035293E"/>
    <w:rsid w:val="0035296E"/>
    <w:rsid w:val="003548E4"/>
    <w:rsid w:val="00354DFA"/>
    <w:rsid w:val="003553F9"/>
    <w:rsid w:val="00355D86"/>
    <w:rsid w:val="003573B7"/>
    <w:rsid w:val="003575AF"/>
    <w:rsid w:val="00360A80"/>
    <w:rsid w:val="00361368"/>
    <w:rsid w:val="00361538"/>
    <w:rsid w:val="00362837"/>
    <w:rsid w:val="00362C16"/>
    <w:rsid w:val="00364B7C"/>
    <w:rsid w:val="00367B3D"/>
    <w:rsid w:val="003702D4"/>
    <w:rsid w:val="00370E20"/>
    <w:rsid w:val="0037138F"/>
    <w:rsid w:val="00372DB7"/>
    <w:rsid w:val="00372E36"/>
    <w:rsid w:val="0037330F"/>
    <w:rsid w:val="00375703"/>
    <w:rsid w:val="00375C02"/>
    <w:rsid w:val="00376B77"/>
    <w:rsid w:val="0038064F"/>
    <w:rsid w:val="00381FB7"/>
    <w:rsid w:val="003820DB"/>
    <w:rsid w:val="00382654"/>
    <w:rsid w:val="00382716"/>
    <w:rsid w:val="00383E71"/>
    <w:rsid w:val="00384C09"/>
    <w:rsid w:val="0038560B"/>
    <w:rsid w:val="00385A81"/>
    <w:rsid w:val="003926E0"/>
    <w:rsid w:val="003938E7"/>
    <w:rsid w:val="00394DB6"/>
    <w:rsid w:val="003958F2"/>
    <w:rsid w:val="003967F7"/>
    <w:rsid w:val="00397349"/>
    <w:rsid w:val="0039745E"/>
    <w:rsid w:val="003A28BD"/>
    <w:rsid w:val="003A3CDD"/>
    <w:rsid w:val="003A4001"/>
    <w:rsid w:val="003A4D3B"/>
    <w:rsid w:val="003A690D"/>
    <w:rsid w:val="003A6D45"/>
    <w:rsid w:val="003A729C"/>
    <w:rsid w:val="003A7B0C"/>
    <w:rsid w:val="003A7E4C"/>
    <w:rsid w:val="003B0D50"/>
    <w:rsid w:val="003B14F3"/>
    <w:rsid w:val="003B1564"/>
    <w:rsid w:val="003B3546"/>
    <w:rsid w:val="003B44FC"/>
    <w:rsid w:val="003B61DD"/>
    <w:rsid w:val="003B7952"/>
    <w:rsid w:val="003B7D48"/>
    <w:rsid w:val="003C106B"/>
    <w:rsid w:val="003C4339"/>
    <w:rsid w:val="003C6055"/>
    <w:rsid w:val="003C6E17"/>
    <w:rsid w:val="003C72CC"/>
    <w:rsid w:val="003D039D"/>
    <w:rsid w:val="003D0AD9"/>
    <w:rsid w:val="003D0C1C"/>
    <w:rsid w:val="003D0E07"/>
    <w:rsid w:val="003D1A4C"/>
    <w:rsid w:val="003D2C62"/>
    <w:rsid w:val="003D2DEC"/>
    <w:rsid w:val="003D2FB2"/>
    <w:rsid w:val="003D3488"/>
    <w:rsid w:val="003D590C"/>
    <w:rsid w:val="003D612D"/>
    <w:rsid w:val="003D6330"/>
    <w:rsid w:val="003D7AC1"/>
    <w:rsid w:val="003E0EF6"/>
    <w:rsid w:val="003E0F14"/>
    <w:rsid w:val="003E133C"/>
    <w:rsid w:val="003E325F"/>
    <w:rsid w:val="003E5641"/>
    <w:rsid w:val="003E5991"/>
    <w:rsid w:val="003E665C"/>
    <w:rsid w:val="003F1667"/>
    <w:rsid w:val="003F166B"/>
    <w:rsid w:val="003F2560"/>
    <w:rsid w:val="003F3AF3"/>
    <w:rsid w:val="003F3B7A"/>
    <w:rsid w:val="003F614C"/>
    <w:rsid w:val="003F6672"/>
    <w:rsid w:val="003F728C"/>
    <w:rsid w:val="004005BC"/>
    <w:rsid w:val="00401528"/>
    <w:rsid w:val="0040485F"/>
    <w:rsid w:val="00404E21"/>
    <w:rsid w:val="00405219"/>
    <w:rsid w:val="00406AFA"/>
    <w:rsid w:val="004121CC"/>
    <w:rsid w:val="00415FDF"/>
    <w:rsid w:val="00416349"/>
    <w:rsid w:val="00422791"/>
    <w:rsid w:val="00423C5C"/>
    <w:rsid w:val="004244DD"/>
    <w:rsid w:val="0042512B"/>
    <w:rsid w:val="004302CD"/>
    <w:rsid w:val="00431544"/>
    <w:rsid w:val="0043163A"/>
    <w:rsid w:val="00434117"/>
    <w:rsid w:val="00434383"/>
    <w:rsid w:val="004359E0"/>
    <w:rsid w:val="0043695D"/>
    <w:rsid w:val="00437C97"/>
    <w:rsid w:val="00442665"/>
    <w:rsid w:val="00443DCE"/>
    <w:rsid w:val="00444027"/>
    <w:rsid w:val="004447B1"/>
    <w:rsid w:val="00444E31"/>
    <w:rsid w:val="00447A05"/>
    <w:rsid w:val="00451171"/>
    <w:rsid w:val="00451217"/>
    <w:rsid w:val="00451F2A"/>
    <w:rsid w:val="00454107"/>
    <w:rsid w:val="00454A29"/>
    <w:rsid w:val="0045542E"/>
    <w:rsid w:val="004566AE"/>
    <w:rsid w:val="00460980"/>
    <w:rsid w:val="00461BE2"/>
    <w:rsid w:val="00463883"/>
    <w:rsid w:val="00466387"/>
    <w:rsid w:val="00471EDC"/>
    <w:rsid w:val="00474C59"/>
    <w:rsid w:val="004766DF"/>
    <w:rsid w:val="00481A8E"/>
    <w:rsid w:val="00481E6C"/>
    <w:rsid w:val="00484BE9"/>
    <w:rsid w:val="0048561D"/>
    <w:rsid w:val="00485E09"/>
    <w:rsid w:val="004903A1"/>
    <w:rsid w:val="0049061C"/>
    <w:rsid w:val="00492CF7"/>
    <w:rsid w:val="00493536"/>
    <w:rsid w:val="00493839"/>
    <w:rsid w:val="00493A43"/>
    <w:rsid w:val="00494214"/>
    <w:rsid w:val="00496201"/>
    <w:rsid w:val="004A24B4"/>
    <w:rsid w:val="004A2926"/>
    <w:rsid w:val="004A38A1"/>
    <w:rsid w:val="004A3CC7"/>
    <w:rsid w:val="004A56A9"/>
    <w:rsid w:val="004A6BD7"/>
    <w:rsid w:val="004A7488"/>
    <w:rsid w:val="004A7AAC"/>
    <w:rsid w:val="004B05F2"/>
    <w:rsid w:val="004B06A6"/>
    <w:rsid w:val="004B137D"/>
    <w:rsid w:val="004B1A5D"/>
    <w:rsid w:val="004B220E"/>
    <w:rsid w:val="004B238F"/>
    <w:rsid w:val="004B2542"/>
    <w:rsid w:val="004B33CC"/>
    <w:rsid w:val="004B60BE"/>
    <w:rsid w:val="004B717E"/>
    <w:rsid w:val="004B76F1"/>
    <w:rsid w:val="004C5145"/>
    <w:rsid w:val="004C6C76"/>
    <w:rsid w:val="004C78D3"/>
    <w:rsid w:val="004C7AF4"/>
    <w:rsid w:val="004D053B"/>
    <w:rsid w:val="004D0F22"/>
    <w:rsid w:val="004D137C"/>
    <w:rsid w:val="004D1FFE"/>
    <w:rsid w:val="004E0F54"/>
    <w:rsid w:val="004E5007"/>
    <w:rsid w:val="004E6B82"/>
    <w:rsid w:val="004F0A62"/>
    <w:rsid w:val="004F1BD8"/>
    <w:rsid w:val="004F47D6"/>
    <w:rsid w:val="004F4DE7"/>
    <w:rsid w:val="004F5EC0"/>
    <w:rsid w:val="005011EB"/>
    <w:rsid w:val="00501C98"/>
    <w:rsid w:val="00501DAB"/>
    <w:rsid w:val="00504A07"/>
    <w:rsid w:val="005053AE"/>
    <w:rsid w:val="0050581A"/>
    <w:rsid w:val="00505BE4"/>
    <w:rsid w:val="00506750"/>
    <w:rsid w:val="00507D2F"/>
    <w:rsid w:val="00510ED1"/>
    <w:rsid w:val="005150BF"/>
    <w:rsid w:val="005153F5"/>
    <w:rsid w:val="0051644E"/>
    <w:rsid w:val="00517B12"/>
    <w:rsid w:val="005207F7"/>
    <w:rsid w:val="00521C6D"/>
    <w:rsid w:val="00523D49"/>
    <w:rsid w:val="00524E79"/>
    <w:rsid w:val="00525629"/>
    <w:rsid w:val="00525814"/>
    <w:rsid w:val="00525FD3"/>
    <w:rsid w:val="00527E18"/>
    <w:rsid w:val="00530306"/>
    <w:rsid w:val="0053254F"/>
    <w:rsid w:val="00534787"/>
    <w:rsid w:val="00534F1C"/>
    <w:rsid w:val="00536CC4"/>
    <w:rsid w:val="00537E81"/>
    <w:rsid w:val="00540202"/>
    <w:rsid w:val="00541317"/>
    <w:rsid w:val="00542D9E"/>
    <w:rsid w:val="00544173"/>
    <w:rsid w:val="00545994"/>
    <w:rsid w:val="00546104"/>
    <w:rsid w:val="005467A0"/>
    <w:rsid w:val="005470A6"/>
    <w:rsid w:val="00547867"/>
    <w:rsid w:val="00550F6A"/>
    <w:rsid w:val="00551A9B"/>
    <w:rsid w:val="00552572"/>
    <w:rsid w:val="00552F77"/>
    <w:rsid w:val="005533AC"/>
    <w:rsid w:val="00555340"/>
    <w:rsid w:val="005563F4"/>
    <w:rsid w:val="00561BE2"/>
    <w:rsid w:val="00561C8C"/>
    <w:rsid w:val="00562722"/>
    <w:rsid w:val="00565A1F"/>
    <w:rsid w:val="005729C9"/>
    <w:rsid w:val="0057415A"/>
    <w:rsid w:val="0057458B"/>
    <w:rsid w:val="005765D4"/>
    <w:rsid w:val="00577ED0"/>
    <w:rsid w:val="00580177"/>
    <w:rsid w:val="005809AF"/>
    <w:rsid w:val="00582506"/>
    <w:rsid w:val="00583510"/>
    <w:rsid w:val="0058480F"/>
    <w:rsid w:val="00584EB3"/>
    <w:rsid w:val="005863C0"/>
    <w:rsid w:val="005864B2"/>
    <w:rsid w:val="00587A39"/>
    <w:rsid w:val="00590007"/>
    <w:rsid w:val="00591D5D"/>
    <w:rsid w:val="00597437"/>
    <w:rsid w:val="00597E61"/>
    <w:rsid w:val="005A0338"/>
    <w:rsid w:val="005A0DB4"/>
    <w:rsid w:val="005A1D2D"/>
    <w:rsid w:val="005A28A2"/>
    <w:rsid w:val="005A320B"/>
    <w:rsid w:val="005A4646"/>
    <w:rsid w:val="005A4815"/>
    <w:rsid w:val="005A648A"/>
    <w:rsid w:val="005B0188"/>
    <w:rsid w:val="005B019B"/>
    <w:rsid w:val="005B079C"/>
    <w:rsid w:val="005B11B0"/>
    <w:rsid w:val="005B1309"/>
    <w:rsid w:val="005B1F79"/>
    <w:rsid w:val="005B37BC"/>
    <w:rsid w:val="005B5A34"/>
    <w:rsid w:val="005B617C"/>
    <w:rsid w:val="005B6E19"/>
    <w:rsid w:val="005C04D7"/>
    <w:rsid w:val="005C1541"/>
    <w:rsid w:val="005C194A"/>
    <w:rsid w:val="005C3455"/>
    <w:rsid w:val="005C50DB"/>
    <w:rsid w:val="005C6407"/>
    <w:rsid w:val="005C6750"/>
    <w:rsid w:val="005D0380"/>
    <w:rsid w:val="005D1452"/>
    <w:rsid w:val="005D4918"/>
    <w:rsid w:val="005D5E50"/>
    <w:rsid w:val="005D7339"/>
    <w:rsid w:val="005D782C"/>
    <w:rsid w:val="005E04D0"/>
    <w:rsid w:val="005E0F93"/>
    <w:rsid w:val="005E1865"/>
    <w:rsid w:val="005E1B29"/>
    <w:rsid w:val="005E2CC7"/>
    <w:rsid w:val="005E3CE6"/>
    <w:rsid w:val="005E48C0"/>
    <w:rsid w:val="005E57BA"/>
    <w:rsid w:val="005F0B89"/>
    <w:rsid w:val="00602481"/>
    <w:rsid w:val="00603802"/>
    <w:rsid w:val="0060573E"/>
    <w:rsid w:val="0060784B"/>
    <w:rsid w:val="00610B78"/>
    <w:rsid w:val="00610C68"/>
    <w:rsid w:val="00611169"/>
    <w:rsid w:val="006120A7"/>
    <w:rsid w:val="0061224A"/>
    <w:rsid w:val="006123EC"/>
    <w:rsid w:val="006153C8"/>
    <w:rsid w:val="00616119"/>
    <w:rsid w:val="00617001"/>
    <w:rsid w:val="006175AA"/>
    <w:rsid w:val="00621B78"/>
    <w:rsid w:val="00621F9B"/>
    <w:rsid w:val="0062359F"/>
    <w:rsid w:val="006246CB"/>
    <w:rsid w:val="00625BFC"/>
    <w:rsid w:val="00625CE4"/>
    <w:rsid w:val="00625D3A"/>
    <w:rsid w:val="00626035"/>
    <w:rsid w:val="00632F33"/>
    <w:rsid w:val="00633C7E"/>
    <w:rsid w:val="006343AE"/>
    <w:rsid w:val="006352F9"/>
    <w:rsid w:val="006356EB"/>
    <w:rsid w:val="00635DF1"/>
    <w:rsid w:val="00636248"/>
    <w:rsid w:val="006363C8"/>
    <w:rsid w:val="00637B4D"/>
    <w:rsid w:val="00640098"/>
    <w:rsid w:val="0064629C"/>
    <w:rsid w:val="00646D7C"/>
    <w:rsid w:val="006502BA"/>
    <w:rsid w:val="0065098F"/>
    <w:rsid w:val="006533A1"/>
    <w:rsid w:val="00653D48"/>
    <w:rsid w:val="0065406D"/>
    <w:rsid w:val="00655CFB"/>
    <w:rsid w:val="00657157"/>
    <w:rsid w:val="00657927"/>
    <w:rsid w:val="00663276"/>
    <w:rsid w:val="00664808"/>
    <w:rsid w:val="00665096"/>
    <w:rsid w:val="00666DAB"/>
    <w:rsid w:val="00666E1E"/>
    <w:rsid w:val="006704EC"/>
    <w:rsid w:val="00671457"/>
    <w:rsid w:val="00673F80"/>
    <w:rsid w:val="006752D7"/>
    <w:rsid w:val="00676A5E"/>
    <w:rsid w:val="00676AC4"/>
    <w:rsid w:val="00676B74"/>
    <w:rsid w:val="006808D1"/>
    <w:rsid w:val="006815A3"/>
    <w:rsid w:val="0068197E"/>
    <w:rsid w:val="00683409"/>
    <w:rsid w:val="00684126"/>
    <w:rsid w:val="00684709"/>
    <w:rsid w:val="006851A6"/>
    <w:rsid w:val="00686E2F"/>
    <w:rsid w:val="006876CF"/>
    <w:rsid w:val="00687950"/>
    <w:rsid w:val="00690F31"/>
    <w:rsid w:val="00691C71"/>
    <w:rsid w:val="00691F94"/>
    <w:rsid w:val="00693132"/>
    <w:rsid w:val="006931AA"/>
    <w:rsid w:val="00693501"/>
    <w:rsid w:val="00695B5B"/>
    <w:rsid w:val="006A10E1"/>
    <w:rsid w:val="006A1308"/>
    <w:rsid w:val="006A1409"/>
    <w:rsid w:val="006A17BF"/>
    <w:rsid w:val="006A17C0"/>
    <w:rsid w:val="006A2449"/>
    <w:rsid w:val="006A2B2B"/>
    <w:rsid w:val="006A3DE9"/>
    <w:rsid w:val="006A46F8"/>
    <w:rsid w:val="006A4F9E"/>
    <w:rsid w:val="006A7922"/>
    <w:rsid w:val="006B05B5"/>
    <w:rsid w:val="006B2104"/>
    <w:rsid w:val="006B3943"/>
    <w:rsid w:val="006B4AD2"/>
    <w:rsid w:val="006B4B38"/>
    <w:rsid w:val="006B4E8A"/>
    <w:rsid w:val="006B5266"/>
    <w:rsid w:val="006B6B8D"/>
    <w:rsid w:val="006B7B30"/>
    <w:rsid w:val="006C27EC"/>
    <w:rsid w:val="006C5197"/>
    <w:rsid w:val="006C5D4E"/>
    <w:rsid w:val="006C6134"/>
    <w:rsid w:val="006C61C8"/>
    <w:rsid w:val="006C6513"/>
    <w:rsid w:val="006D003D"/>
    <w:rsid w:val="006D00AB"/>
    <w:rsid w:val="006D168B"/>
    <w:rsid w:val="006D175D"/>
    <w:rsid w:val="006D2335"/>
    <w:rsid w:val="006D649E"/>
    <w:rsid w:val="006D65E6"/>
    <w:rsid w:val="006D6FF6"/>
    <w:rsid w:val="006E12E3"/>
    <w:rsid w:val="006E1313"/>
    <w:rsid w:val="006E2659"/>
    <w:rsid w:val="006E7518"/>
    <w:rsid w:val="006F1664"/>
    <w:rsid w:val="006F20E5"/>
    <w:rsid w:val="006F4A51"/>
    <w:rsid w:val="006F7BFB"/>
    <w:rsid w:val="0070003C"/>
    <w:rsid w:val="00703480"/>
    <w:rsid w:val="0070677A"/>
    <w:rsid w:val="00707D60"/>
    <w:rsid w:val="00714A1F"/>
    <w:rsid w:val="007157BB"/>
    <w:rsid w:val="00716D5C"/>
    <w:rsid w:val="00717B16"/>
    <w:rsid w:val="00720723"/>
    <w:rsid w:val="0072073E"/>
    <w:rsid w:val="00723EF2"/>
    <w:rsid w:val="00724E87"/>
    <w:rsid w:val="00725BD7"/>
    <w:rsid w:val="00726E3A"/>
    <w:rsid w:val="00727BC6"/>
    <w:rsid w:val="007304C1"/>
    <w:rsid w:val="00730CCB"/>
    <w:rsid w:val="0073298F"/>
    <w:rsid w:val="00734A95"/>
    <w:rsid w:val="00736069"/>
    <w:rsid w:val="00736937"/>
    <w:rsid w:val="0073710B"/>
    <w:rsid w:val="00740407"/>
    <w:rsid w:val="007409D2"/>
    <w:rsid w:val="007418AF"/>
    <w:rsid w:val="00743256"/>
    <w:rsid w:val="00745424"/>
    <w:rsid w:val="007455A6"/>
    <w:rsid w:val="00745C9A"/>
    <w:rsid w:val="007464E7"/>
    <w:rsid w:val="00750E5D"/>
    <w:rsid w:val="0075273D"/>
    <w:rsid w:val="007530FD"/>
    <w:rsid w:val="0075462C"/>
    <w:rsid w:val="0075546B"/>
    <w:rsid w:val="007561AF"/>
    <w:rsid w:val="007614E5"/>
    <w:rsid w:val="007615F3"/>
    <w:rsid w:val="007623D7"/>
    <w:rsid w:val="00762CC7"/>
    <w:rsid w:val="00763C8E"/>
    <w:rsid w:val="00770C20"/>
    <w:rsid w:val="0077102B"/>
    <w:rsid w:val="00771601"/>
    <w:rsid w:val="00771C29"/>
    <w:rsid w:val="0077209D"/>
    <w:rsid w:val="00773DE5"/>
    <w:rsid w:val="00774EC0"/>
    <w:rsid w:val="007769AA"/>
    <w:rsid w:val="00777EE8"/>
    <w:rsid w:val="00780283"/>
    <w:rsid w:val="00782067"/>
    <w:rsid w:val="00782B63"/>
    <w:rsid w:val="00782DC2"/>
    <w:rsid w:val="007847FE"/>
    <w:rsid w:val="00786278"/>
    <w:rsid w:val="00787690"/>
    <w:rsid w:val="007917F8"/>
    <w:rsid w:val="007927EC"/>
    <w:rsid w:val="00793C26"/>
    <w:rsid w:val="00793D05"/>
    <w:rsid w:val="00794ED3"/>
    <w:rsid w:val="00795E94"/>
    <w:rsid w:val="007966CA"/>
    <w:rsid w:val="00797643"/>
    <w:rsid w:val="007A05FE"/>
    <w:rsid w:val="007A2283"/>
    <w:rsid w:val="007A2C14"/>
    <w:rsid w:val="007A2CD6"/>
    <w:rsid w:val="007A4465"/>
    <w:rsid w:val="007A4EE3"/>
    <w:rsid w:val="007A5C5F"/>
    <w:rsid w:val="007A5E24"/>
    <w:rsid w:val="007A6DD3"/>
    <w:rsid w:val="007A77DB"/>
    <w:rsid w:val="007B14FE"/>
    <w:rsid w:val="007B189A"/>
    <w:rsid w:val="007B2484"/>
    <w:rsid w:val="007B2B16"/>
    <w:rsid w:val="007B4495"/>
    <w:rsid w:val="007B4F2A"/>
    <w:rsid w:val="007B55CF"/>
    <w:rsid w:val="007B5959"/>
    <w:rsid w:val="007B65E5"/>
    <w:rsid w:val="007B71D1"/>
    <w:rsid w:val="007B7AB2"/>
    <w:rsid w:val="007B7D1B"/>
    <w:rsid w:val="007C2CF3"/>
    <w:rsid w:val="007C402C"/>
    <w:rsid w:val="007C4A39"/>
    <w:rsid w:val="007C52A8"/>
    <w:rsid w:val="007C59E3"/>
    <w:rsid w:val="007C6D70"/>
    <w:rsid w:val="007C6E62"/>
    <w:rsid w:val="007C70CB"/>
    <w:rsid w:val="007D26A9"/>
    <w:rsid w:val="007D2CFB"/>
    <w:rsid w:val="007D3105"/>
    <w:rsid w:val="007D495F"/>
    <w:rsid w:val="007D4C1F"/>
    <w:rsid w:val="007D5695"/>
    <w:rsid w:val="007D7AAB"/>
    <w:rsid w:val="007D7B17"/>
    <w:rsid w:val="007E3FB9"/>
    <w:rsid w:val="007E6540"/>
    <w:rsid w:val="007F3A3E"/>
    <w:rsid w:val="007F3E55"/>
    <w:rsid w:val="007F4436"/>
    <w:rsid w:val="007F47CF"/>
    <w:rsid w:val="007F7A90"/>
    <w:rsid w:val="007F7B3E"/>
    <w:rsid w:val="0080078A"/>
    <w:rsid w:val="00802B1C"/>
    <w:rsid w:val="00802B64"/>
    <w:rsid w:val="00803580"/>
    <w:rsid w:val="00804D82"/>
    <w:rsid w:val="008055FA"/>
    <w:rsid w:val="00805E40"/>
    <w:rsid w:val="00806B80"/>
    <w:rsid w:val="0080778B"/>
    <w:rsid w:val="00811206"/>
    <w:rsid w:val="0081235F"/>
    <w:rsid w:val="00814A27"/>
    <w:rsid w:val="00814D95"/>
    <w:rsid w:val="00815430"/>
    <w:rsid w:val="00815641"/>
    <w:rsid w:val="00815FE9"/>
    <w:rsid w:val="00816A42"/>
    <w:rsid w:val="00816C7E"/>
    <w:rsid w:val="008173DF"/>
    <w:rsid w:val="00817FB4"/>
    <w:rsid w:val="00821872"/>
    <w:rsid w:val="0082254F"/>
    <w:rsid w:val="00822938"/>
    <w:rsid w:val="00825562"/>
    <w:rsid w:val="00825F55"/>
    <w:rsid w:val="008323F8"/>
    <w:rsid w:val="00832895"/>
    <w:rsid w:val="008330FC"/>
    <w:rsid w:val="0083411B"/>
    <w:rsid w:val="00841520"/>
    <w:rsid w:val="008416E3"/>
    <w:rsid w:val="008419B1"/>
    <w:rsid w:val="0084277B"/>
    <w:rsid w:val="00843C0E"/>
    <w:rsid w:val="008444F1"/>
    <w:rsid w:val="0084506E"/>
    <w:rsid w:val="008472BF"/>
    <w:rsid w:val="00851B9B"/>
    <w:rsid w:val="008569F1"/>
    <w:rsid w:val="00857CFF"/>
    <w:rsid w:val="008613F2"/>
    <w:rsid w:val="00863A5B"/>
    <w:rsid w:val="00863AD0"/>
    <w:rsid w:val="0086499B"/>
    <w:rsid w:val="00865F0A"/>
    <w:rsid w:val="00867F17"/>
    <w:rsid w:val="00870021"/>
    <w:rsid w:val="0087023D"/>
    <w:rsid w:val="00870F8D"/>
    <w:rsid w:val="008712FB"/>
    <w:rsid w:val="00872A72"/>
    <w:rsid w:val="00872BE8"/>
    <w:rsid w:val="00874737"/>
    <w:rsid w:val="008759E1"/>
    <w:rsid w:val="00877B23"/>
    <w:rsid w:val="008811B9"/>
    <w:rsid w:val="00881532"/>
    <w:rsid w:val="0088189A"/>
    <w:rsid w:val="00881F42"/>
    <w:rsid w:val="00884784"/>
    <w:rsid w:val="00885225"/>
    <w:rsid w:val="00885BAB"/>
    <w:rsid w:val="00893B73"/>
    <w:rsid w:val="00893E06"/>
    <w:rsid w:val="0089546A"/>
    <w:rsid w:val="00896CB9"/>
    <w:rsid w:val="008A07CD"/>
    <w:rsid w:val="008A300F"/>
    <w:rsid w:val="008A4E20"/>
    <w:rsid w:val="008A7238"/>
    <w:rsid w:val="008B1661"/>
    <w:rsid w:val="008B25CD"/>
    <w:rsid w:val="008B3F5F"/>
    <w:rsid w:val="008B54AE"/>
    <w:rsid w:val="008B5C26"/>
    <w:rsid w:val="008B6894"/>
    <w:rsid w:val="008B68D9"/>
    <w:rsid w:val="008C1D94"/>
    <w:rsid w:val="008C2096"/>
    <w:rsid w:val="008C21E1"/>
    <w:rsid w:val="008C5C4C"/>
    <w:rsid w:val="008C6274"/>
    <w:rsid w:val="008C6986"/>
    <w:rsid w:val="008C7F57"/>
    <w:rsid w:val="008D09DE"/>
    <w:rsid w:val="008D287F"/>
    <w:rsid w:val="008D29B0"/>
    <w:rsid w:val="008D2AF0"/>
    <w:rsid w:val="008D3FDB"/>
    <w:rsid w:val="008D6AB5"/>
    <w:rsid w:val="008D6C2F"/>
    <w:rsid w:val="008D75B7"/>
    <w:rsid w:val="008D7A86"/>
    <w:rsid w:val="008E232F"/>
    <w:rsid w:val="008E423B"/>
    <w:rsid w:val="008E44C3"/>
    <w:rsid w:val="008E615C"/>
    <w:rsid w:val="008E77C0"/>
    <w:rsid w:val="008E7E7D"/>
    <w:rsid w:val="008E7F70"/>
    <w:rsid w:val="008F37AF"/>
    <w:rsid w:val="008F6662"/>
    <w:rsid w:val="008F7C4B"/>
    <w:rsid w:val="009013E8"/>
    <w:rsid w:val="00901FB4"/>
    <w:rsid w:val="009024C2"/>
    <w:rsid w:val="00903C15"/>
    <w:rsid w:val="00903E1F"/>
    <w:rsid w:val="0090541B"/>
    <w:rsid w:val="00907B6D"/>
    <w:rsid w:val="00907DCA"/>
    <w:rsid w:val="009103D1"/>
    <w:rsid w:val="009108FA"/>
    <w:rsid w:val="00910A6B"/>
    <w:rsid w:val="0091462C"/>
    <w:rsid w:val="00915519"/>
    <w:rsid w:val="00915B16"/>
    <w:rsid w:val="00915CEF"/>
    <w:rsid w:val="00916825"/>
    <w:rsid w:val="009203F0"/>
    <w:rsid w:val="009215ED"/>
    <w:rsid w:val="009228CE"/>
    <w:rsid w:val="00922BEC"/>
    <w:rsid w:val="009248B2"/>
    <w:rsid w:val="0092528D"/>
    <w:rsid w:val="00932493"/>
    <w:rsid w:val="0093342A"/>
    <w:rsid w:val="00933620"/>
    <w:rsid w:val="00934139"/>
    <w:rsid w:val="009347FA"/>
    <w:rsid w:val="009412C5"/>
    <w:rsid w:val="009421E9"/>
    <w:rsid w:val="009427BE"/>
    <w:rsid w:val="00942831"/>
    <w:rsid w:val="00942923"/>
    <w:rsid w:val="009442A8"/>
    <w:rsid w:val="009474C4"/>
    <w:rsid w:val="00947E45"/>
    <w:rsid w:val="009505F5"/>
    <w:rsid w:val="00950811"/>
    <w:rsid w:val="00951631"/>
    <w:rsid w:val="00951681"/>
    <w:rsid w:val="00951BDB"/>
    <w:rsid w:val="00951C41"/>
    <w:rsid w:val="00952F1B"/>
    <w:rsid w:val="00954248"/>
    <w:rsid w:val="009544C4"/>
    <w:rsid w:val="00955869"/>
    <w:rsid w:val="009575E1"/>
    <w:rsid w:val="0096023D"/>
    <w:rsid w:val="00960DAA"/>
    <w:rsid w:val="00960E2E"/>
    <w:rsid w:val="00966886"/>
    <w:rsid w:val="009675B8"/>
    <w:rsid w:val="00970F2C"/>
    <w:rsid w:val="00971530"/>
    <w:rsid w:val="0097230F"/>
    <w:rsid w:val="0097418E"/>
    <w:rsid w:val="0097452C"/>
    <w:rsid w:val="00974ABA"/>
    <w:rsid w:val="0097519B"/>
    <w:rsid w:val="00976A02"/>
    <w:rsid w:val="009800A4"/>
    <w:rsid w:val="009810D6"/>
    <w:rsid w:val="00981433"/>
    <w:rsid w:val="0098165E"/>
    <w:rsid w:val="009843D1"/>
    <w:rsid w:val="00985001"/>
    <w:rsid w:val="00985B68"/>
    <w:rsid w:val="0098618B"/>
    <w:rsid w:val="009866EE"/>
    <w:rsid w:val="00986C5C"/>
    <w:rsid w:val="0099029F"/>
    <w:rsid w:val="0099207D"/>
    <w:rsid w:val="009938DA"/>
    <w:rsid w:val="00994F17"/>
    <w:rsid w:val="0099508B"/>
    <w:rsid w:val="009961A7"/>
    <w:rsid w:val="009A1B98"/>
    <w:rsid w:val="009A37FE"/>
    <w:rsid w:val="009A58D5"/>
    <w:rsid w:val="009A75A7"/>
    <w:rsid w:val="009A75BB"/>
    <w:rsid w:val="009B03AB"/>
    <w:rsid w:val="009B2F3C"/>
    <w:rsid w:val="009B3180"/>
    <w:rsid w:val="009B509F"/>
    <w:rsid w:val="009B6784"/>
    <w:rsid w:val="009B6AD0"/>
    <w:rsid w:val="009B6E27"/>
    <w:rsid w:val="009C1BF5"/>
    <w:rsid w:val="009C47EE"/>
    <w:rsid w:val="009C61B6"/>
    <w:rsid w:val="009C6729"/>
    <w:rsid w:val="009C6973"/>
    <w:rsid w:val="009D0E14"/>
    <w:rsid w:val="009D326B"/>
    <w:rsid w:val="009D3A02"/>
    <w:rsid w:val="009D3C1B"/>
    <w:rsid w:val="009D59E8"/>
    <w:rsid w:val="009D7AE9"/>
    <w:rsid w:val="009D7B18"/>
    <w:rsid w:val="009D7DCA"/>
    <w:rsid w:val="009E0B92"/>
    <w:rsid w:val="009E0C6C"/>
    <w:rsid w:val="009E1EB9"/>
    <w:rsid w:val="009E1F0F"/>
    <w:rsid w:val="009E2FF3"/>
    <w:rsid w:val="009E48EC"/>
    <w:rsid w:val="009E4A84"/>
    <w:rsid w:val="009E502D"/>
    <w:rsid w:val="009E6395"/>
    <w:rsid w:val="009E7CC7"/>
    <w:rsid w:val="009E7E4C"/>
    <w:rsid w:val="009F1BC0"/>
    <w:rsid w:val="009F2BA9"/>
    <w:rsid w:val="009F7126"/>
    <w:rsid w:val="00A0049C"/>
    <w:rsid w:val="00A00A88"/>
    <w:rsid w:val="00A00FF0"/>
    <w:rsid w:val="00A04B9B"/>
    <w:rsid w:val="00A07895"/>
    <w:rsid w:val="00A10D0F"/>
    <w:rsid w:val="00A11332"/>
    <w:rsid w:val="00A13D89"/>
    <w:rsid w:val="00A14084"/>
    <w:rsid w:val="00A1433C"/>
    <w:rsid w:val="00A15AE9"/>
    <w:rsid w:val="00A20283"/>
    <w:rsid w:val="00A223E3"/>
    <w:rsid w:val="00A23A85"/>
    <w:rsid w:val="00A24114"/>
    <w:rsid w:val="00A309C6"/>
    <w:rsid w:val="00A30D94"/>
    <w:rsid w:val="00A31888"/>
    <w:rsid w:val="00A31B5D"/>
    <w:rsid w:val="00A32580"/>
    <w:rsid w:val="00A3334B"/>
    <w:rsid w:val="00A349D2"/>
    <w:rsid w:val="00A34CAB"/>
    <w:rsid w:val="00A35152"/>
    <w:rsid w:val="00A36695"/>
    <w:rsid w:val="00A36A4A"/>
    <w:rsid w:val="00A37EA9"/>
    <w:rsid w:val="00A405DD"/>
    <w:rsid w:val="00A406E9"/>
    <w:rsid w:val="00A4542A"/>
    <w:rsid w:val="00A47084"/>
    <w:rsid w:val="00A47BF1"/>
    <w:rsid w:val="00A50941"/>
    <w:rsid w:val="00A509CA"/>
    <w:rsid w:val="00A50A35"/>
    <w:rsid w:val="00A514CB"/>
    <w:rsid w:val="00A51583"/>
    <w:rsid w:val="00A516C5"/>
    <w:rsid w:val="00A52F37"/>
    <w:rsid w:val="00A6146D"/>
    <w:rsid w:val="00A626A8"/>
    <w:rsid w:val="00A64D8B"/>
    <w:rsid w:val="00A653C9"/>
    <w:rsid w:val="00A661DB"/>
    <w:rsid w:val="00A677DA"/>
    <w:rsid w:val="00A70177"/>
    <w:rsid w:val="00A702FE"/>
    <w:rsid w:val="00A721E1"/>
    <w:rsid w:val="00A74740"/>
    <w:rsid w:val="00A76C96"/>
    <w:rsid w:val="00A77BA0"/>
    <w:rsid w:val="00A8020E"/>
    <w:rsid w:val="00A80900"/>
    <w:rsid w:val="00A813D4"/>
    <w:rsid w:val="00A81675"/>
    <w:rsid w:val="00A81BCA"/>
    <w:rsid w:val="00A8299F"/>
    <w:rsid w:val="00A8331F"/>
    <w:rsid w:val="00A83636"/>
    <w:rsid w:val="00A84F58"/>
    <w:rsid w:val="00A871F7"/>
    <w:rsid w:val="00A91207"/>
    <w:rsid w:val="00A91265"/>
    <w:rsid w:val="00A91D5A"/>
    <w:rsid w:val="00A939C9"/>
    <w:rsid w:val="00A93A7E"/>
    <w:rsid w:val="00A94612"/>
    <w:rsid w:val="00A94E06"/>
    <w:rsid w:val="00A9579B"/>
    <w:rsid w:val="00A963FA"/>
    <w:rsid w:val="00AA1310"/>
    <w:rsid w:val="00AA281F"/>
    <w:rsid w:val="00AA4ED1"/>
    <w:rsid w:val="00AA6549"/>
    <w:rsid w:val="00AA7FAF"/>
    <w:rsid w:val="00AB1429"/>
    <w:rsid w:val="00AB235D"/>
    <w:rsid w:val="00AB65CC"/>
    <w:rsid w:val="00AB7E6D"/>
    <w:rsid w:val="00AC0F45"/>
    <w:rsid w:val="00AC1337"/>
    <w:rsid w:val="00AC3DFB"/>
    <w:rsid w:val="00AC51CB"/>
    <w:rsid w:val="00AC5209"/>
    <w:rsid w:val="00AC6C35"/>
    <w:rsid w:val="00AC6D77"/>
    <w:rsid w:val="00AC7963"/>
    <w:rsid w:val="00AC7B06"/>
    <w:rsid w:val="00AD016C"/>
    <w:rsid w:val="00AD0359"/>
    <w:rsid w:val="00AD193F"/>
    <w:rsid w:val="00AD2B0F"/>
    <w:rsid w:val="00AD3550"/>
    <w:rsid w:val="00AD420E"/>
    <w:rsid w:val="00AE09F7"/>
    <w:rsid w:val="00AE0BD6"/>
    <w:rsid w:val="00AE4D2A"/>
    <w:rsid w:val="00AE5531"/>
    <w:rsid w:val="00AE7BEF"/>
    <w:rsid w:val="00AF0A4A"/>
    <w:rsid w:val="00AF0DBD"/>
    <w:rsid w:val="00AF308B"/>
    <w:rsid w:val="00AF34FB"/>
    <w:rsid w:val="00AF4ED5"/>
    <w:rsid w:val="00AF67CF"/>
    <w:rsid w:val="00AF6B7E"/>
    <w:rsid w:val="00AF6FF4"/>
    <w:rsid w:val="00AF751B"/>
    <w:rsid w:val="00AF7754"/>
    <w:rsid w:val="00B02290"/>
    <w:rsid w:val="00B022AF"/>
    <w:rsid w:val="00B048CD"/>
    <w:rsid w:val="00B06BB6"/>
    <w:rsid w:val="00B06C61"/>
    <w:rsid w:val="00B0740B"/>
    <w:rsid w:val="00B079FB"/>
    <w:rsid w:val="00B10EEB"/>
    <w:rsid w:val="00B10F5F"/>
    <w:rsid w:val="00B1242A"/>
    <w:rsid w:val="00B12486"/>
    <w:rsid w:val="00B130F1"/>
    <w:rsid w:val="00B1585C"/>
    <w:rsid w:val="00B204AF"/>
    <w:rsid w:val="00B209CE"/>
    <w:rsid w:val="00B20F73"/>
    <w:rsid w:val="00B23A20"/>
    <w:rsid w:val="00B24B91"/>
    <w:rsid w:val="00B265C5"/>
    <w:rsid w:val="00B30362"/>
    <w:rsid w:val="00B31B2A"/>
    <w:rsid w:val="00B35E49"/>
    <w:rsid w:val="00B36555"/>
    <w:rsid w:val="00B41FD5"/>
    <w:rsid w:val="00B42FF4"/>
    <w:rsid w:val="00B46D1B"/>
    <w:rsid w:val="00B4747C"/>
    <w:rsid w:val="00B478BA"/>
    <w:rsid w:val="00B479A8"/>
    <w:rsid w:val="00B47FF6"/>
    <w:rsid w:val="00B52BF3"/>
    <w:rsid w:val="00B52C41"/>
    <w:rsid w:val="00B5302D"/>
    <w:rsid w:val="00B53049"/>
    <w:rsid w:val="00B53873"/>
    <w:rsid w:val="00B55CF4"/>
    <w:rsid w:val="00B5677C"/>
    <w:rsid w:val="00B57F24"/>
    <w:rsid w:val="00B607F1"/>
    <w:rsid w:val="00B60A4F"/>
    <w:rsid w:val="00B60BC2"/>
    <w:rsid w:val="00B60BD5"/>
    <w:rsid w:val="00B61BB6"/>
    <w:rsid w:val="00B63BD4"/>
    <w:rsid w:val="00B70839"/>
    <w:rsid w:val="00B70B72"/>
    <w:rsid w:val="00B755AC"/>
    <w:rsid w:val="00B758DE"/>
    <w:rsid w:val="00B75A5D"/>
    <w:rsid w:val="00B7636A"/>
    <w:rsid w:val="00B76746"/>
    <w:rsid w:val="00B76F07"/>
    <w:rsid w:val="00B80188"/>
    <w:rsid w:val="00B803D9"/>
    <w:rsid w:val="00B81CF2"/>
    <w:rsid w:val="00B83947"/>
    <w:rsid w:val="00B84E25"/>
    <w:rsid w:val="00B86B55"/>
    <w:rsid w:val="00B9129E"/>
    <w:rsid w:val="00B91A55"/>
    <w:rsid w:val="00B92FE1"/>
    <w:rsid w:val="00B93987"/>
    <w:rsid w:val="00B939E8"/>
    <w:rsid w:val="00B95678"/>
    <w:rsid w:val="00B971CD"/>
    <w:rsid w:val="00B97506"/>
    <w:rsid w:val="00B9797F"/>
    <w:rsid w:val="00B97BE0"/>
    <w:rsid w:val="00BA0CF0"/>
    <w:rsid w:val="00BA0DAE"/>
    <w:rsid w:val="00BA2618"/>
    <w:rsid w:val="00BA29CB"/>
    <w:rsid w:val="00BA3E43"/>
    <w:rsid w:val="00BA4364"/>
    <w:rsid w:val="00BA59F2"/>
    <w:rsid w:val="00BA6F04"/>
    <w:rsid w:val="00BA78DF"/>
    <w:rsid w:val="00BA7969"/>
    <w:rsid w:val="00BB1699"/>
    <w:rsid w:val="00BB4BCC"/>
    <w:rsid w:val="00BB4C2C"/>
    <w:rsid w:val="00BB71C2"/>
    <w:rsid w:val="00BC17E8"/>
    <w:rsid w:val="00BC31FC"/>
    <w:rsid w:val="00BC321A"/>
    <w:rsid w:val="00BC3C9A"/>
    <w:rsid w:val="00BC4ACD"/>
    <w:rsid w:val="00BC50BE"/>
    <w:rsid w:val="00BC5F87"/>
    <w:rsid w:val="00BC63B0"/>
    <w:rsid w:val="00BC6E5F"/>
    <w:rsid w:val="00BC77A0"/>
    <w:rsid w:val="00BD0359"/>
    <w:rsid w:val="00BD1E3B"/>
    <w:rsid w:val="00BD216C"/>
    <w:rsid w:val="00BD3B5F"/>
    <w:rsid w:val="00BD4559"/>
    <w:rsid w:val="00BD5CB3"/>
    <w:rsid w:val="00BD6220"/>
    <w:rsid w:val="00BD646F"/>
    <w:rsid w:val="00BD774A"/>
    <w:rsid w:val="00BE14E2"/>
    <w:rsid w:val="00BE24D2"/>
    <w:rsid w:val="00BE3BF3"/>
    <w:rsid w:val="00BE47E1"/>
    <w:rsid w:val="00BE52AC"/>
    <w:rsid w:val="00BE5719"/>
    <w:rsid w:val="00BE5872"/>
    <w:rsid w:val="00BE6A5F"/>
    <w:rsid w:val="00BF209E"/>
    <w:rsid w:val="00BF288E"/>
    <w:rsid w:val="00BF66C9"/>
    <w:rsid w:val="00BF7755"/>
    <w:rsid w:val="00C01465"/>
    <w:rsid w:val="00C015A2"/>
    <w:rsid w:val="00C0224D"/>
    <w:rsid w:val="00C02AFC"/>
    <w:rsid w:val="00C02BF8"/>
    <w:rsid w:val="00C05D7E"/>
    <w:rsid w:val="00C0634B"/>
    <w:rsid w:val="00C07AE3"/>
    <w:rsid w:val="00C1045E"/>
    <w:rsid w:val="00C10C8C"/>
    <w:rsid w:val="00C121D5"/>
    <w:rsid w:val="00C16B99"/>
    <w:rsid w:val="00C1721D"/>
    <w:rsid w:val="00C1747B"/>
    <w:rsid w:val="00C22569"/>
    <w:rsid w:val="00C2440C"/>
    <w:rsid w:val="00C25BD7"/>
    <w:rsid w:val="00C264CD"/>
    <w:rsid w:val="00C26698"/>
    <w:rsid w:val="00C276D9"/>
    <w:rsid w:val="00C30525"/>
    <w:rsid w:val="00C31126"/>
    <w:rsid w:val="00C32B45"/>
    <w:rsid w:val="00C3331D"/>
    <w:rsid w:val="00C349BF"/>
    <w:rsid w:val="00C358A9"/>
    <w:rsid w:val="00C36EB0"/>
    <w:rsid w:val="00C40CE4"/>
    <w:rsid w:val="00C411AE"/>
    <w:rsid w:val="00C41EEE"/>
    <w:rsid w:val="00C422AB"/>
    <w:rsid w:val="00C42357"/>
    <w:rsid w:val="00C428ED"/>
    <w:rsid w:val="00C465EF"/>
    <w:rsid w:val="00C46BD3"/>
    <w:rsid w:val="00C46C4F"/>
    <w:rsid w:val="00C47C1B"/>
    <w:rsid w:val="00C5170E"/>
    <w:rsid w:val="00C538D0"/>
    <w:rsid w:val="00C53A08"/>
    <w:rsid w:val="00C571A9"/>
    <w:rsid w:val="00C60E6F"/>
    <w:rsid w:val="00C62761"/>
    <w:rsid w:val="00C639FB"/>
    <w:rsid w:val="00C63C16"/>
    <w:rsid w:val="00C700D6"/>
    <w:rsid w:val="00C72168"/>
    <w:rsid w:val="00C7254D"/>
    <w:rsid w:val="00C72817"/>
    <w:rsid w:val="00C7476A"/>
    <w:rsid w:val="00C75077"/>
    <w:rsid w:val="00C76006"/>
    <w:rsid w:val="00C76944"/>
    <w:rsid w:val="00C77001"/>
    <w:rsid w:val="00C775BF"/>
    <w:rsid w:val="00C80047"/>
    <w:rsid w:val="00C811E3"/>
    <w:rsid w:val="00C81705"/>
    <w:rsid w:val="00C8192B"/>
    <w:rsid w:val="00C822E3"/>
    <w:rsid w:val="00C83848"/>
    <w:rsid w:val="00C843EF"/>
    <w:rsid w:val="00C84CDF"/>
    <w:rsid w:val="00C87735"/>
    <w:rsid w:val="00C879D0"/>
    <w:rsid w:val="00C90EAB"/>
    <w:rsid w:val="00C90F3F"/>
    <w:rsid w:val="00C937A7"/>
    <w:rsid w:val="00C93EC8"/>
    <w:rsid w:val="00C94C6C"/>
    <w:rsid w:val="00C9503D"/>
    <w:rsid w:val="00C967E0"/>
    <w:rsid w:val="00CA0BC0"/>
    <w:rsid w:val="00CA1269"/>
    <w:rsid w:val="00CA1F76"/>
    <w:rsid w:val="00CA2074"/>
    <w:rsid w:val="00CA292A"/>
    <w:rsid w:val="00CA47B0"/>
    <w:rsid w:val="00CA4F74"/>
    <w:rsid w:val="00CB3A61"/>
    <w:rsid w:val="00CB502B"/>
    <w:rsid w:val="00CB5DCD"/>
    <w:rsid w:val="00CB6DDF"/>
    <w:rsid w:val="00CC0A21"/>
    <w:rsid w:val="00CC0F40"/>
    <w:rsid w:val="00CC34EC"/>
    <w:rsid w:val="00CC5015"/>
    <w:rsid w:val="00CC5ED8"/>
    <w:rsid w:val="00CC6178"/>
    <w:rsid w:val="00CC650B"/>
    <w:rsid w:val="00CD0B23"/>
    <w:rsid w:val="00CD0D77"/>
    <w:rsid w:val="00CD39A2"/>
    <w:rsid w:val="00CD3D39"/>
    <w:rsid w:val="00CD567D"/>
    <w:rsid w:val="00CD57FD"/>
    <w:rsid w:val="00CD5EFE"/>
    <w:rsid w:val="00CD72E6"/>
    <w:rsid w:val="00CD7E84"/>
    <w:rsid w:val="00CE15A2"/>
    <w:rsid w:val="00CE1D5A"/>
    <w:rsid w:val="00CE2178"/>
    <w:rsid w:val="00CE54BF"/>
    <w:rsid w:val="00CF011F"/>
    <w:rsid w:val="00CF1967"/>
    <w:rsid w:val="00CF2187"/>
    <w:rsid w:val="00CF266C"/>
    <w:rsid w:val="00CF3F73"/>
    <w:rsid w:val="00CF413F"/>
    <w:rsid w:val="00CF4E57"/>
    <w:rsid w:val="00CF5F70"/>
    <w:rsid w:val="00CF6C04"/>
    <w:rsid w:val="00CF7E1C"/>
    <w:rsid w:val="00D03D7A"/>
    <w:rsid w:val="00D04871"/>
    <w:rsid w:val="00D04BFB"/>
    <w:rsid w:val="00D06866"/>
    <w:rsid w:val="00D07332"/>
    <w:rsid w:val="00D07D1A"/>
    <w:rsid w:val="00D106DD"/>
    <w:rsid w:val="00D1485B"/>
    <w:rsid w:val="00D15326"/>
    <w:rsid w:val="00D17711"/>
    <w:rsid w:val="00D21FDD"/>
    <w:rsid w:val="00D2410F"/>
    <w:rsid w:val="00D267CD"/>
    <w:rsid w:val="00D27B2B"/>
    <w:rsid w:val="00D3080D"/>
    <w:rsid w:val="00D328AC"/>
    <w:rsid w:val="00D339E9"/>
    <w:rsid w:val="00D35C23"/>
    <w:rsid w:val="00D3620B"/>
    <w:rsid w:val="00D37AD5"/>
    <w:rsid w:val="00D416E0"/>
    <w:rsid w:val="00D41813"/>
    <w:rsid w:val="00D436E9"/>
    <w:rsid w:val="00D4457F"/>
    <w:rsid w:val="00D46033"/>
    <w:rsid w:val="00D46414"/>
    <w:rsid w:val="00D47EAF"/>
    <w:rsid w:val="00D54C90"/>
    <w:rsid w:val="00D56054"/>
    <w:rsid w:val="00D56377"/>
    <w:rsid w:val="00D56636"/>
    <w:rsid w:val="00D56E37"/>
    <w:rsid w:val="00D61FD2"/>
    <w:rsid w:val="00D6395D"/>
    <w:rsid w:val="00D6500D"/>
    <w:rsid w:val="00D65BE4"/>
    <w:rsid w:val="00D6633D"/>
    <w:rsid w:val="00D6664B"/>
    <w:rsid w:val="00D66F0A"/>
    <w:rsid w:val="00D705C8"/>
    <w:rsid w:val="00D7508C"/>
    <w:rsid w:val="00D752F2"/>
    <w:rsid w:val="00D80883"/>
    <w:rsid w:val="00D80D90"/>
    <w:rsid w:val="00D80FFE"/>
    <w:rsid w:val="00D82639"/>
    <w:rsid w:val="00D82AFE"/>
    <w:rsid w:val="00D83BDD"/>
    <w:rsid w:val="00D849AC"/>
    <w:rsid w:val="00D8573E"/>
    <w:rsid w:val="00D87BBC"/>
    <w:rsid w:val="00D916DC"/>
    <w:rsid w:val="00D920BD"/>
    <w:rsid w:val="00D92975"/>
    <w:rsid w:val="00D92CFB"/>
    <w:rsid w:val="00D9305A"/>
    <w:rsid w:val="00DA18A0"/>
    <w:rsid w:val="00DA28E3"/>
    <w:rsid w:val="00DA5997"/>
    <w:rsid w:val="00DA5BD9"/>
    <w:rsid w:val="00DA6976"/>
    <w:rsid w:val="00DA7F94"/>
    <w:rsid w:val="00DB056F"/>
    <w:rsid w:val="00DB0F3A"/>
    <w:rsid w:val="00DB4B5A"/>
    <w:rsid w:val="00DB6F84"/>
    <w:rsid w:val="00DC1676"/>
    <w:rsid w:val="00DC1924"/>
    <w:rsid w:val="00DC19AB"/>
    <w:rsid w:val="00DC3298"/>
    <w:rsid w:val="00DC450E"/>
    <w:rsid w:val="00DC480F"/>
    <w:rsid w:val="00DC4E2B"/>
    <w:rsid w:val="00DC5769"/>
    <w:rsid w:val="00DC6470"/>
    <w:rsid w:val="00DC7CD5"/>
    <w:rsid w:val="00DD1C0F"/>
    <w:rsid w:val="00DD2875"/>
    <w:rsid w:val="00DD326F"/>
    <w:rsid w:val="00DD34DB"/>
    <w:rsid w:val="00DD42ED"/>
    <w:rsid w:val="00DD4DB6"/>
    <w:rsid w:val="00DE118A"/>
    <w:rsid w:val="00DE1233"/>
    <w:rsid w:val="00DE2DCB"/>
    <w:rsid w:val="00DE2E9F"/>
    <w:rsid w:val="00DE34B7"/>
    <w:rsid w:val="00DE6F93"/>
    <w:rsid w:val="00DF10DE"/>
    <w:rsid w:val="00DF5115"/>
    <w:rsid w:val="00DF65E6"/>
    <w:rsid w:val="00DF6B5A"/>
    <w:rsid w:val="00DF6E1A"/>
    <w:rsid w:val="00DF7476"/>
    <w:rsid w:val="00DF7DCA"/>
    <w:rsid w:val="00E00298"/>
    <w:rsid w:val="00E00FC6"/>
    <w:rsid w:val="00E01DDD"/>
    <w:rsid w:val="00E02DFE"/>
    <w:rsid w:val="00E02F35"/>
    <w:rsid w:val="00E0398D"/>
    <w:rsid w:val="00E043DD"/>
    <w:rsid w:val="00E04DA2"/>
    <w:rsid w:val="00E05F53"/>
    <w:rsid w:val="00E109C0"/>
    <w:rsid w:val="00E117BD"/>
    <w:rsid w:val="00E14313"/>
    <w:rsid w:val="00E14BAF"/>
    <w:rsid w:val="00E16377"/>
    <w:rsid w:val="00E16B34"/>
    <w:rsid w:val="00E17E5E"/>
    <w:rsid w:val="00E20367"/>
    <w:rsid w:val="00E21013"/>
    <w:rsid w:val="00E21151"/>
    <w:rsid w:val="00E2347D"/>
    <w:rsid w:val="00E25CAD"/>
    <w:rsid w:val="00E26AC4"/>
    <w:rsid w:val="00E30537"/>
    <w:rsid w:val="00E30602"/>
    <w:rsid w:val="00E30D77"/>
    <w:rsid w:val="00E333D4"/>
    <w:rsid w:val="00E335A6"/>
    <w:rsid w:val="00E353CE"/>
    <w:rsid w:val="00E35A14"/>
    <w:rsid w:val="00E35FB8"/>
    <w:rsid w:val="00E37993"/>
    <w:rsid w:val="00E37BA4"/>
    <w:rsid w:val="00E40C49"/>
    <w:rsid w:val="00E4118C"/>
    <w:rsid w:val="00E41A2A"/>
    <w:rsid w:val="00E42E8F"/>
    <w:rsid w:val="00E432B1"/>
    <w:rsid w:val="00E448FB"/>
    <w:rsid w:val="00E451A4"/>
    <w:rsid w:val="00E45204"/>
    <w:rsid w:val="00E45EFE"/>
    <w:rsid w:val="00E5086B"/>
    <w:rsid w:val="00E50F9B"/>
    <w:rsid w:val="00E519CD"/>
    <w:rsid w:val="00E52301"/>
    <w:rsid w:val="00E52926"/>
    <w:rsid w:val="00E5420A"/>
    <w:rsid w:val="00E55959"/>
    <w:rsid w:val="00E56000"/>
    <w:rsid w:val="00E60458"/>
    <w:rsid w:val="00E62FCC"/>
    <w:rsid w:val="00E643A0"/>
    <w:rsid w:val="00E65E80"/>
    <w:rsid w:val="00E65EAC"/>
    <w:rsid w:val="00E70A67"/>
    <w:rsid w:val="00E70E15"/>
    <w:rsid w:val="00E713AB"/>
    <w:rsid w:val="00E71C96"/>
    <w:rsid w:val="00E73361"/>
    <w:rsid w:val="00E75214"/>
    <w:rsid w:val="00E755A0"/>
    <w:rsid w:val="00E76563"/>
    <w:rsid w:val="00E778E9"/>
    <w:rsid w:val="00E77FFB"/>
    <w:rsid w:val="00E8030A"/>
    <w:rsid w:val="00E804C4"/>
    <w:rsid w:val="00E8074B"/>
    <w:rsid w:val="00E80FBC"/>
    <w:rsid w:val="00E819D6"/>
    <w:rsid w:val="00E839BB"/>
    <w:rsid w:val="00E84026"/>
    <w:rsid w:val="00E8674E"/>
    <w:rsid w:val="00E8756B"/>
    <w:rsid w:val="00E90238"/>
    <w:rsid w:val="00E90F3E"/>
    <w:rsid w:val="00E91B55"/>
    <w:rsid w:val="00E93170"/>
    <w:rsid w:val="00E93864"/>
    <w:rsid w:val="00E93B53"/>
    <w:rsid w:val="00EA04BD"/>
    <w:rsid w:val="00EA190A"/>
    <w:rsid w:val="00EA1A6B"/>
    <w:rsid w:val="00EA1CFC"/>
    <w:rsid w:val="00EA212F"/>
    <w:rsid w:val="00EA2AF6"/>
    <w:rsid w:val="00EA353C"/>
    <w:rsid w:val="00EA4F1B"/>
    <w:rsid w:val="00EA568F"/>
    <w:rsid w:val="00EA765B"/>
    <w:rsid w:val="00EB0EE4"/>
    <w:rsid w:val="00EB2EC6"/>
    <w:rsid w:val="00EB334A"/>
    <w:rsid w:val="00EB37FF"/>
    <w:rsid w:val="00EB4B97"/>
    <w:rsid w:val="00EB56ED"/>
    <w:rsid w:val="00EB7B81"/>
    <w:rsid w:val="00EC1F50"/>
    <w:rsid w:val="00EC2F67"/>
    <w:rsid w:val="00EC3552"/>
    <w:rsid w:val="00EC63D6"/>
    <w:rsid w:val="00EC6BD0"/>
    <w:rsid w:val="00EC7D0C"/>
    <w:rsid w:val="00ED4F71"/>
    <w:rsid w:val="00ED57C8"/>
    <w:rsid w:val="00ED6039"/>
    <w:rsid w:val="00ED647D"/>
    <w:rsid w:val="00EE0A85"/>
    <w:rsid w:val="00EE2C63"/>
    <w:rsid w:val="00EE40E1"/>
    <w:rsid w:val="00EE4AE0"/>
    <w:rsid w:val="00EE4FF2"/>
    <w:rsid w:val="00EE52F6"/>
    <w:rsid w:val="00EE6223"/>
    <w:rsid w:val="00EE7F14"/>
    <w:rsid w:val="00EF0EEC"/>
    <w:rsid w:val="00EF11AC"/>
    <w:rsid w:val="00EF3AB4"/>
    <w:rsid w:val="00EF3EB1"/>
    <w:rsid w:val="00EF5605"/>
    <w:rsid w:val="00EF59D6"/>
    <w:rsid w:val="00EF7B20"/>
    <w:rsid w:val="00F0091D"/>
    <w:rsid w:val="00F00CC8"/>
    <w:rsid w:val="00F0281B"/>
    <w:rsid w:val="00F03CDC"/>
    <w:rsid w:val="00F05368"/>
    <w:rsid w:val="00F06A14"/>
    <w:rsid w:val="00F07233"/>
    <w:rsid w:val="00F108A9"/>
    <w:rsid w:val="00F12777"/>
    <w:rsid w:val="00F13071"/>
    <w:rsid w:val="00F15976"/>
    <w:rsid w:val="00F15A1A"/>
    <w:rsid w:val="00F2048F"/>
    <w:rsid w:val="00F20BD8"/>
    <w:rsid w:val="00F2355D"/>
    <w:rsid w:val="00F23E56"/>
    <w:rsid w:val="00F248B7"/>
    <w:rsid w:val="00F24F45"/>
    <w:rsid w:val="00F261D5"/>
    <w:rsid w:val="00F26F58"/>
    <w:rsid w:val="00F31497"/>
    <w:rsid w:val="00F32A4B"/>
    <w:rsid w:val="00F36344"/>
    <w:rsid w:val="00F37405"/>
    <w:rsid w:val="00F379ED"/>
    <w:rsid w:val="00F40639"/>
    <w:rsid w:val="00F41DEE"/>
    <w:rsid w:val="00F44B73"/>
    <w:rsid w:val="00F46FEB"/>
    <w:rsid w:val="00F4734E"/>
    <w:rsid w:val="00F47931"/>
    <w:rsid w:val="00F5030B"/>
    <w:rsid w:val="00F50D62"/>
    <w:rsid w:val="00F53F65"/>
    <w:rsid w:val="00F54F79"/>
    <w:rsid w:val="00F55472"/>
    <w:rsid w:val="00F56133"/>
    <w:rsid w:val="00F56A8C"/>
    <w:rsid w:val="00F61AA9"/>
    <w:rsid w:val="00F63FA7"/>
    <w:rsid w:val="00F6511A"/>
    <w:rsid w:val="00F70BBE"/>
    <w:rsid w:val="00F7134D"/>
    <w:rsid w:val="00F771E2"/>
    <w:rsid w:val="00F778BC"/>
    <w:rsid w:val="00F77DC5"/>
    <w:rsid w:val="00F801CC"/>
    <w:rsid w:val="00F81C5F"/>
    <w:rsid w:val="00F824DA"/>
    <w:rsid w:val="00F82FC0"/>
    <w:rsid w:val="00F8314E"/>
    <w:rsid w:val="00F843F3"/>
    <w:rsid w:val="00F8666D"/>
    <w:rsid w:val="00F87023"/>
    <w:rsid w:val="00F87F42"/>
    <w:rsid w:val="00F90B76"/>
    <w:rsid w:val="00F93F01"/>
    <w:rsid w:val="00F944FC"/>
    <w:rsid w:val="00F95C39"/>
    <w:rsid w:val="00F95C76"/>
    <w:rsid w:val="00F97D8C"/>
    <w:rsid w:val="00F97EE2"/>
    <w:rsid w:val="00FA19CF"/>
    <w:rsid w:val="00FA3320"/>
    <w:rsid w:val="00FA336A"/>
    <w:rsid w:val="00FA3382"/>
    <w:rsid w:val="00FA486F"/>
    <w:rsid w:val="00FB05ED"/>
    <w:rsid w:val="00FB0CC8"/>
    <w:rsid w:val="00FB43CD"/>
    <w:rsid w:val="00FB4539"/>
    <w:rsid w:val="00FB5010"/>
    <w:rsid w:val="00FB529A"/>
    <w:rsid w:val="00FB7D1A"/>
    <w:rsid w:val="00FB7EEC"/>
    <w:rsid w:val="00FC0651"/>
    <w:rsid w:val="00FC0D2B"/>
    <w:rsid w:val="00FC1488"/>
    <w:rsid w:val="00FC267A"/>
    <w:rsid w:val="00FC4BA3"/>
    <w:rsid w:val="00FC4D5E"/>
    <w:rsid w:val="00FC65A2"/>
    <w:rsid w:val="00FC70AE"/>
    <w:rsid w:val="00FC7355"/>
    <w:rsid w:val="00FC74C8"/>
    <w:rsid w:val="00FD0959"/>
    <w:rsid w:val="00FD16D1"/>
    <w:rsid w:val="00FD1AB0"/>
    <w:rsid w:val="00FD4A61"/>
    <w:rsid w:val="00FD5115"/>
    <w:rsid w:val="00FD53E1"/>
    <w:rsid w:val="00FD5943"/>
    <w:rsid w:val="00FD627D"/>
    <w:rsid w:val="00FD68AB"/>
    <w:rsid w:val="00FE1676"/>
    <w:rsid w:val="00FE346B"/>
    <w:rsid w:val="00FE363E"/>
    <w:rsid w:val="00FE3D53"/>
    <w:rsid w:val="00FE4759"/>
    <w:rsid w:val="00FE4F4D"/>
    <w:rsid w:val="00FE6988"/>
    <w:rsid w:val="00FE72D7"/>
    <w:rsid w:val="00FF44F9"/>
    <w:rsid w:val="00FF6CE7"/>
    <w:rsid w:val="00FF7AC5"/>
    <w:rsid w:val="303C0E89"/>
    <w:rsid w:val="62738B52"/>
    <w:rsid w:val="798442EE"/>
    <w:rsid w:val="7BBC9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66E6D2"/>
  <w15:docId w15:val="{D8FD2294-2CEC-4306-8097-31772103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A516C5"/>
    <w:pPr>
      <w:spacing w:after="120" w:line="240" w:lineRule="auto"/>
    </w:pPr>
    <w:rPr>
      <w:rFonts w:ascii="Verdana" w:eastAsia="Arial" w:hAnsi="Verdana" w:cs="Arial"/>
      <w:b/>
      <w:bCs/>
      <w:color w:val="000000" w:themeColor="text1"/>
      <w:sz w:val="24"/>
      <w:szCs w:val="24"/>
      <w:lang w:val="en-GB"/>
    </w:rPr>
  </w:style>
  <w:style w:type="paragraph" w:styleId="Heading1">
    <w:name w:val="heading 1"/>
    <w:aliases w:val="Cover-Title"/>
    <w:next w:val="BodyText1"/>
    <w:link w:val="Heading1Char"/>
    <w:uiPriority w:val="9"/>
    <w:locked/>
    <w:rsid w:val="00BF66C9"/>
    <w:pPr>
      <w:numPr>
        <w:numId w:val="7"/>
      </w:numPr>
      <w:spacing w:after="0" w:line="240" w:lineRule="auto"/>
      <w:outlineLvl w:val="0"/>
    </w:pPr>
    <w:rPr>
      <w:rFonts w:ascii="Arial Narrow" w:eastAsia="Arial" w:hAnsi="Arial Narrow" w:cs="Arial Narrow"/>
      <w:color w:val="263147"/>
      <w:sz w:val="80"/>
      <w:szCs w:val="80"/>
      <w:lang w:val="en-GB"/>
    </w:rPr>
  </w:style>
  <w:style w:type="paragraph" w:styleId="Heading2">
    <w:name w:val="heading 2"/>
    <w:aliases w:val="Heading Style 01"/>
    <w:basedOn w:val="Normal"/>
    <w:next w:val="Normal"/>
    <w:link w:val="Heading2Char"/>
    <w:uiPriority w:val="9"/>
    <w:unhideWhenUsed/>
    <w:qFormat/>
    <w:locked/>
    <w:rsid w:val="00ED4F71"/>
    <w:pPr>
      <w:keepNext/>
      <w:keepLines/>
      <w:numPr>
        <w:ilvl w:val="1"/>
        <w:numId w:val="7"/>
      </w:numPr>
      <w:spacing w:after="60"/>
      <w:outlineLvl w:val="1"/>
    </w:pPr>
    <w:rPr>
      <w:rFonts w:ascii="Arial Narrow" w:eastAsia="Times New Roman" w:hAnsi="Arial Narrow"/>
      <w:b w:val="0"/>
      <w:bCs w:val="0"/>
      <w:color w:val="0098C7"/>
      <w:sz w:val="28"/>
      <w:szCs w:val="26"/>
    </w:rPr>
  </w:style>
  <w:style w:type="paragraph" w:styleId="Heading3">
    <w:name w:val="heading 3"/>
    <w:aliases w:val="Heading Stlye 02"/>
    <w:basedOn w:val="Normal"/>
    <w:next w:val="Normal"/>
    <w:link w:val="Heading3Char"/>
    <w:uiPriority w:val="9"/>
    <w:unhideWhenUsed/>
    <w:qFormat/>
    <w:locked/>
    <w:rsid w:val="00ED4F71"/>
    <w:pPr>
      <w:keepNext/>
      <w:keepLines/>
      <w:numPr>
        <w:ilvl w:val="2"/>
        <w:numId w:val="7"/>
      </w:numPr>
      <w:spacing w:after="60"/>
      <w:outlineLvl w:val="2"/>
    </w:pPr>
    <w:rPr>
      <w:rFonts w:ascii="Arial Narrow" w:eastAsia="Times New Roman" w:hAnsi="Arial Narrow"/>
      <w:b w:val="0"/>
      <w:bCs w:val="0"/>
      <w:color w:val="E47E1A"/>
      <w:szCs w:val="20"/>
    </w:rPr>
  </w:style>
  <w:style w:type="paragraph" w:styleId="Heading4">
    <w:name w:val="heading 4"/>
    <w:aliases w:val="Heading Stle 03"/>
    <w:basedOn w:val="Normal"/>
    <w:next w:val="Normal"/>
    <w:link w:val="Heading4Char"/>
    <w:uiPriority w:val="9"/>
    <w:unhideWhenUsed/>
    <w:qFormat/>
    <w:locked/>
    <w:rsid w:val="003521A5"/>
    <w:pPr>
      <w:keepNext/>
      <w:keepLines/>
      <w:pageBreakBefore/>
      <w:numPr>
        <w:ilvl w:val="3"/>
        <w:numId w:val="7"/>
      </w:numPr>
      <w:spacing w:after="60"/>
      <w:outlineLvl w:val="3"/>
    </w:pPr>
    <w:rPr>
      <w:rFonts w:ascii="Arial Narrow" w:eastAsia="Times New Roman" w:hAnsi="Arial Narrow"/>
      <w:b w:val="0"/>
      <w:bCs w:val="0"/>
      <w:iCs/>
      <w:color w:val="AC2B37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locked/>
    <w:rsid w:val="00E93170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00538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E9317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0037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E9317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7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E9317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E9317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basedOn w:val="DefaultParagraphFont"/>
    <w:link w:val="Heading1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/>
    </w:rPr>
  </w:style>
  <w:style w:type="character" w:customStyle="1" w:styleId="Heading2Char">
    <w:name w:val="Heading 2 Char"/>
    <w:aliases w:val="Heading Style 01 Char"/>
    <w:basedOn w:val="DefaultParagraphFont"/>
    <w:link w:val="Heading2"/>
    <w:uiPriority w:val="9"/>
    <w:rsid w:val="00ED4F71"/>
    <w:rPr>
      <w:rFonts w:ascii="Arial Narrow" w:eastAsia="Times New Roman" w:hAnsi="Arial Narrow" w:cs="Arial"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"/>
    <w:basedOn w:val="DefaultParagraphFont"/>
    <w:link w:val="Heading3"/>
    <w:uiPriority w:val="9"/>
    <w:rsid w:val="00ED4F71"/>
    <w:rPr>
      <w:rFonts w:ascii="Arial Narrow" w:eastAsia="Times New Roman" w:hAnsi="Arial Narrow" w:cs="Arial"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"/>
    <w:basedOn w:val="DefaultParagraphFont"/>
    <w:link w:val="Heading4"/>
    <w:uiPriority w:val="9"/>
    <w:rsid w:val="003521A5"/>
    <w:rPr>
      <w:rFonts w:ascii="Arial Narrow" w:eastAsia="Times New Roman" w:hAnsi="Arial Narrow" w:cs="Arial"/>
      <w:iCs/>
      <w:color w:val="AC2B37"/>
      <w:sz w:val="20"/>
      <w:szCs w:val="20"/>
      <w:lang w:val="en-GB"/>
    </w:rPr>
  </w:style>
  <w:style w:type="paragraph" w:customStyle="1" w:styleId="CoverSubtitle">
    <w:name w:val="Cover Subtitle"/>
    <w:qFormat/>
    <w:rsid w:val="000842CC"/>
    <w:pPr>
      <w:spacing w:after="0" w:line="240" w:lineRule="auto"/>
    </w:pPr>
    <w:rPr>
      <w:rFonts w:ascii="Verdana" w:eastAsia="Arial" w:hAnsi="Verdana" w:cs="Times New Roman"/>
      <w:b/>
      <w:color w:val="12ABDB" w:themeColor="accent2"/>
      <w:sz w:val="28"/>
    </w:rPr>
  </w:style>
  <w:style w:type="paragraph" w:customStyle="1" w:styleId="Cover-Sector">
    <w:name w:val="Cover-Sector"/>
    <w:qFormat/>
    <w:rsid w:val="00843C0E"/>
    <w:pPr>
      <w:spacing w:after="120" w:line="240" w:lineRule="auto"/>
      <w:jc w:val="right"/>
    </w:pPr>
    <w:rPr>
      <w:rFonts w:eastAsia="Arial" w:cs="Arial Narrow"/>
      <w:b/>
      <w:sz w:val="16"/>
    </w:rPr>
  </w:style>
  <w:style w:type="paragraph" w:styleId="Header">
    <w:name w:val="header"/>
    <w:basedOn w:val="Normal"/>
    <w:link w:val="HeaderChar"/>
    <w:uiPriority w:val="99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D4F71"/>
    <w:rPr>
      <w:rFonts w:ascii="Book Antiqua" w:eastAsia="Arial" w:hAnsi="Book Antiqua" w:cs="Times New Roman"/>
      <w:lang w:val="en-GB"/>
    </w:rPr>
  </w:style>
  <w:style w:type="paragraph" w:customStyle="1" w:styleId="BodyText1">
    <w:name w:val="Body Text1"/>
    <w:qFormat/>
    <w:rsid w:val="00DB6F84"/>
    <w:pPr>
      <w:widowControl w:val="0"/>
      <w:spacing w:before="100" w:after="100" w:line="240" w:lineRule="auto"/>
    </w:pPr>
    <w:rPr>
      <w:rFonts w:ascii="Verdana" w:eastAsia="Arial" w:hAnsi="Verdana" w:cs="Times New Roman"/>
      <w:color w:val="3B3B3B" w:themeColor="background2" w:themeShade="40"/>
      <w:sz w:val="20"/>
    </w:rPr>
  </w:style>
  <w:style w:type="paragraph" w:customStyle="1" w:styleId="BoilerplateHead">
    <w:name w:val="Boilerplate Head"/>
    <w:next w:val="BoilerplateText"/>
    <w:qFormat/>
    <w:rsid w:val="003F728C"/>
    <w:pPr>
      <w:pBdr>
        <w:bottom w:val="single" w:sz="4" w:space="1" w:color="auto"/>
      </w:pBdr>
      <w:spacing w:before="1440" w:after="360" w:line="240" w:lineRule="auto"/>
      <w:ind w:left="3067" w:right="490"/>
    </w:pPr>
    <w:rPr>
      <w:rFonts w:ascii="Verdana" w:eastAsia="Arial" w:hAnsi="Verdana" w:cs="Times New Roman"/>
      <w:noProof/>
      <w:color w:val="0070AD" w:themeColor="accent1"/>
      <w:sz w:val="36"/>
    </w:rPr>
  </w:style>
  <w:style w:type="paragraph" w:customStyle="1" w:styleId="BoilerplateText">
    <w:name w:val="Boilerplate Text"/>
    <w:qFormat/>
    <w:rsid w:val="003F728C"/>
    <w:pPr>
      <w:spacing w:before="240" w:after="0" w:line="240" w:lineRule="auto"/>
      <w:ind w:left="3060" w:right="487"/>
    </w:pPr>
    <w:rPr>
      <w:rFonts w:ascii="Verdana" w:eastAsia="Arial" w:hAnsi="Verdana" w:cs="Arial"/>
      <w:color w:val="3B3B3B" w:themeColor="background2" w:themeShade="40"/>
      <w:sz w:val="16"/>
      <w:lang w:val="en-GB"/>
    </w:rPr>
  </w:style>
  <w:style w:type="paragraph" w:customStyle="1" w:styleId="ContactDetails">
    <w:name w:val="Contact Details"/>
    <w:qFormat/>
    <w:rsid w:val="005153F5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color w:val="FFFFFF"/>
      <w:sz w:val="18"/>
      <w:lang w:val="en-GB"/>
    </w:rPr>
  </w:style>
  <w:style w:type="paragraph" w:customStyle="1" w:styleId="ContactName">
    <w:name w:val="Contact Name"/>
    <w:next w:val="ContactDetails"/>
    <w:qFormat/>
    <w:rsid w:val="00843C0E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b/>
      <w:color w:val="FFFFFF"/>
      <w:sz w:val="16"/>
    </w:rPr>
  </w:style>
  <w:style w:type="paragraph" w:customStyle="1" w:styleId="Rightshore">
    <w:name w:val="Rightshore"/>
    <w:qFormat/>
    <w:rsid w:val="00843C0E"/>
    <w:pPr>
      <w:spacing w:before="240" w:after="0" w:line="240" w:lineRule="auto"/>
      <w:ind w:right="3403"/>
    </w:pPr>
    <w:rPr>
      <w:rFonts w:eastAsia="Arial" w:cs="Arial"/>
      <w:i/>
      <w:sz w:val="16"/>
    </w:rPr>
  </w:style>
  <w:style w:type="paragraph" w:customStyle="1" w:styleId="CoverTitle">
    <w:name w:val="Cover Title"/>
    <w:next w:val="CoverSubtitle"/>
    <w:qFormat/>
    <w:rsid w:val="00DC4E2B"/>
    <w:pPr>
      <w:spacing w:after="0" w:line="240" w:lineRule="auto"/>
    </w:pPr>
    <w:rPr>
      <w:rFonts w:ascii="Verdana" w:eastAsia="Arial" w:hAnsi="Verdana" w:cs="Arial Narrow"/>
      <w:color w:val="0070AD" w:themeColor="accent1"/>
      <w:sz w:val="56"/>
      <w:szCs w:val="80"/>
      <w:lang w:val="en-GB"/>
    </w:rPr>
  </w:style>
  <w:style w:type="paragraph" w:customStyle="1" w:styleId="Website">
    <w:name w:val="Website"/>
    <w:qFormat/>
    <w:rsid w:val="005153F5"/>
    <w:pPr>
      <w:framePr w:hSpace="180" w:wrap="around" w:vAnchor="text" w:hAnchor="margin" w:x="-318" w:y="586"/>
      <w:spacing w:before="120" w:after="120" w:line="240" w:lineRule="auto"/>
    </w:pPr>
    <w:rPr>
      <w:rFonts w:eastAsia="Arial" w:cs="Arial"/>
      <w:b/>
      <w:color w:val="FFFFFF"/>
      <w:sz w:val="28"/>
      <w:lang w:val="en-GB"/>
    </w:rPr>
  </w:style>
  <w:style w:type="character" w:styleId="Hyperlink">
    <w:name w:val="Hyperlink"/>
    <w:basedOn w:val="DefaultParagraphFont"/>
    <w:uiPriority w:val="99"/>
    <w:unhideWhenUsed/>
    <w:locked/>
    <w:rsid w:val="00DC4E2B"/>
    <w:rPr>
      <w:rFonts w:ascii="Verdana" w:hAnsi="Verdana"/>
      <w:color w:val="6FAC10" w:themeColor="accent5" w:themeShade="BF"/>
      <w:sz w:val="20"/>
      <w:u w:val="single"/>
    </w:rPr>
  </w:style>
  <w:style w:type="paragraph" w:customStyle="1" w:styleId="heading10">
    <w:name w:val="heading 10"/>
    <w:next w:val="BodyText1"/>
    <w:qFormat/>
    <w:rsid w:val="00D65BE4"/>
    <w:pPr>
      <w:keepNext/>
      <w:keepLines/>
      <w:numPr>
        <w:numId w:val="12"/>
      </w:numPr>
      <w:spacing w:after="480" w:line="240" w:lineRule="auto"/>
      <w:outlineLvl w:val="0"/>
    </w:pPr>
    <w:rPr>
      <w:rFonts w:ascii="Verdana" w:eastAsia="Arial" w:hAnsi="Verdana" w:cs="Times New Roman"/>
      <w:color w:val="0070AD" w:themeColor="accent1"/>
      <w:sz w:val="52"/>
      <w:szCs w:val="60"/>
      <w:lang w:val="en-GB"/>
    </w:rPr>
  </w:style>
  <w:style w:type="paragraph" w:customStyle="1" w:styleId="heading20">
    <w:name w:val="heading 20"/>
    <w:next w:val="BodyText1"/>
    <w:qFormat/>
    <w:rsid w:val="007A6DD3"/>
    <w:pPr>
      <w:keepNext/>
      <w:keepLines/>
      <w:numPr>
        <w:ilvl w:val="1"/>
        <w:numId w:val="12"/>
      </w:numPr>
      <w:spacing w:before="360" w:after="120" w:line="240" w:lineRule="auto"/>
      <w:outlineLvl w:val="1"/>
    </w:pPr>
    <w:rPr>
      <w:rFonts w:ascii="Verdana" w:eastAsia="Arial" w:hAnsi="Verdana" w:cs="Times New Roman"/>
      <w:color w:val="12ABDB" w:themeColor="accent2"/>
      <w:sz w:val="44"/>
    </w:rPr>
  </w:style>
  <w:style w:type="paragraph" w:customStyle="1" w:styleId="heading30">
    <w:name w:val="heading 30"/>
    <w:next w:val="BodyText1"/>
    <w:qFormat/>
    <w:rsid w:val="007A6DD3"/>
    <w:pPr>
      <w:numPr>
        <w:ilvl w:val="2"/>
        <w:numId w:val="12"/>
      </w:numPr>
      <w:spacing w:before="360" w:after="120" w:line="240" w:lineRule="auto"/>
      <w:outlineLvl w:val="2"/>
    </w:pPr>
    <w:rPr>
      <w:rFonts w:ascii="Verdana" w:eastAsia="Arial" w:hAnsi="Verdana" w:cs="Times New Roman"/>
      <w:color w:val="12ABDB" w:themeColor="accent2"/>
      <w:sz w:val="32"/>
    </w:rPr>
  </w:style>
  <w:style w:type="paragraph" w:customStyle="1" w:styleId="heading40">
    <w:name w:val="heading 40"/>
    <w:next w:val="BodyText1"/>
    <w:qFormat/>
    <w:rsid w:val="007A6DD3"/>
    <w:pPr>
      <w:keepNext/>
      <w:keepLines/>
      <w:numPr>
        <w:ilvl w:val="3"/>
        <w:numId w:val="12"/>
      </w:numPr>
      <w:spacing w:before="360" w:after="120" w:line="240" w:lineRule="auto"/>
      <w:outlineLvl w:val="3"/>
    </w:pPr>
    <w:rPr>
      <w:rFonts w:ascii="Verdana" w:eastAsia="Arial" w:hAnsi="Verdana" w:cs="Times New Roman"/>
      <w:color w:val="12ABDB" w:themeColor="accent2"/>
      <w:sz w:val="28"/>
    </w:rPr>
  </w:style>
  <w:style w:type="paragraph" w:customStyle="1" w:styleId="heading50">
    <w:name w:val="heading 50"/>
    <w:next w:val="BodyText1"/>
    <w:qFormat/>
    <w:rsid w:val="003A7E4C"/>
    <w:pPr>
      <w:keepNext/>
      <w:keepLines/>
      <w:numPr>
        <w:ilvl w:val="4"/>
        <w:numId w:val="12"/>
      </w:numPr>
      <w:spacing w:before="360" w:after="120" w:line="240" w:lineRule="auto"/>
    </w:pPr>
    <w:rPr>
      <w:rFonts w:asciiTheme="majorHAnsi" w:eastAsia="Arial" w:hAnsiTheme="majorHAnsi" w:cs="Times New Roman"/>
      <w:color w:val="12ABDB" w:themeColor="accent2"/>
      <w:sz w:val="36"/>
      <w:lang w:val="en-GB"/>
    </w:rPr>
  </w:style>
  <w:style w:type="paragraph" w:customStyle="1" w:styleId="Subhead">
    <w:name w:val="Subhead"/>
    <w:next w:val="BodyText1"/>
    <w:qFormat/>
    <w:rsid w:val="00903E1F"/>
    <w:pPr>
      <w:keepNext/>
      <w:keepLines/>
      <w:widowControl w:val="0"/>
      <w:spacing w:before="240" w:after="0" w:line="240" w:lineRule="auto"/>
    </w:pPr>
    <w:rPr>
      <w:rFonts w:ascii="Verdana" w:eastAsia="Arial" w:hAnsi="Verdana" w:cs="Times New Roman"/>
      <w:b/>
      <w:color w:val="2B143D" w:themeColor="accent3"/>
      <w:lang w:val="en-GB"/>
    </w:rPr>
  </w:style>
  <w:style w:type="paragraph" w:customStyle="1" w:styleId="BulletIntro">
    <w:name w:val="Bullet Intro"/>
    <w:next w:val="Bullet1"/>
    <w:qFormat/>
    <w:rsid w:val="00DD2875"/>
    <w:pPr>
      <w:keepNext/>
      <w:keepLines/>
      <w:spacing w:before="120" w:after="60" w:line="260" w:lineRule="exact"/>
    </w:pPr>
    <w:rPr>
      <w:rFonts w:ascii="Verdana" w:eastAsia="Arial" w:hAnsi="Verdana" w:cs="Times New Roman"/>
      <w:color w:val="3B3B3B" w:themeColor="background2" w:themeShade="40"/>
      <w:sz w:val="20"/>
      <w:lang w:val="en-GB"/>
    </w:rPr>
  </w:style>
  <w:style w:type="paragraph" w:customStyle="1" w:styleId="Bullet1">
    <w:name w:val="Bullet1"/>
    <w:qFormat/>
    <w:rsid w:val="00E35A14"/>
    <w:pPr>
      <w:keepNext/>
      <w:keepLines/>
      <w:numPr>
        <w:numId w:val="3"/>
      </w:numPr>
      <w:spacing w:before="60" w:after="0" w:line="260" w:lineRule="exact"/>
      <w:ind w:left="357" w:hanging="357"/>
    </w:pPr>
    <w:rPr>
      <w:rFonts w:ascii="Arial" w:eastAsia="Arial" w:hAnsi="Arial" w:cs="Times New Roman"/>
      <w:color w:val="767676" w:themeColor="background2" w:themeShade="80"/>
      <w:sz w:val="20"/>
      <w:szCs w:val="20"/>
      <w:lang w:val="en-GB"/>
    </w:rPr>
  </w:style>
  <w:style w:type="paragraph" w:customStyle="1" w:styleId="Bullet2">
    <w:name w:val="Bullet2"/>
    <w:basedOn w:val="Bullet1"/>
    <w:qFormat/>
    <w:rsid w:val="00B10F5F"/>
    <w:pPr>
      <w:numPr>
        <w:numId w:val="2"/>
      </w:numPr>
    </w:pPr>
  </w:style>
  <w:style w:type="paragraph" w:customStyle="1" w:styleId="Bullet2-end">
    <w:name w:val="Bullet2 - end"/>
    <w:basedOn w:val="Bullet2"/>
    <w:next w:val="BodyText1"/>
    <w:qFormat/>
    <w:rsid w:val="004F5EC0"/>
    <w:pPr>
      <w:spacing w:after="120"/>
    </w:pPr>
  </w:style>
  <w:style w:type="paragraph" w:customStyle="1" w:styleId="Bullet3">
    <w:name w:val="Bullet3"/>
    <w:basedOn w:val="Bullet1"/>
    <w:qFormat/>
    <w:rsid w:val="00B10F5F"/>
    <w:pPr>
      <w:numPr>
        <w:numId w:val="4"/>
      </w:numPr>
    </w:pPr>
  </w:style>
  <w:style w:type="paragraph" w:customStyle="1" w:styleId="Bullet3-end">
    <w:name w:val="Bullet3 - end"/>
    <w:basedOn w:val="Bullet3"/>
    <w:next w:val="BodyText1"/>
    <w:qFormat/>
    <w:rsid w:val="00B10F5F"/>
    <w:pPr>
      <w:spacing w:after="120"/>
    </w:pPr>
  </w:style>
  <w:style w:type="paragraph" w:customStyle="1" w:styleId="NumberedIntro">
    <w:name w:val="Numbered Intro"/>
    <w:basedOn w:val="BulletIntro"/>
    <w:next w:val="Numbering1"/>
    <w:qFormat/>
    <w:rsid w:val="00DD2875"/>
  </w:style>
  <w:style w:type="paragraph" w:customStyle="1" w:styleId="Numbering1">
    <w:name w:val="Numbering1"/>
    <w:qFormat/>
    <w:rsid w:val="00DD2875"/>
    <w:pPr>
      <w:numPr>
        <w:numId w:val="5"/>
      </w:numPr>
      <w:spacing w:before="60" w:after="0" w:line="260" w:lineRule="exact"/>
      <w:ind w:left="357" w:hanging="357"/>
    </w:pPr>
    <w:rPr>
      <w:rFonts w:ascii="Verdana" w:eastAsia="Arial" w:hAnsi="Verdana" w:cs="Times New Roman"/>
      <w:color w:val="3B3B3B" w:themeColor="background2" w:themeShade="40"/>
      <w:sz w:val="20"/>
      <w:lang w:val="en-GB"/>
    </w:rPr>
  </w:style>
  <w:style w:type="paragraph" w:customStyle="1" w:styleId="Numbering1-end">
    <w:name w:val="Numbering1 - end"/>
    <w:basedOn w:val="Numbering1"/>
    <w:next w:val="BodyText1"/>
    <w:qFormat/>
    <w:rsid w:val="00B10F5F"/>
    <w:pPr>
      <w:spacing w:after="120"/>
    </w:pPr>
  </w:style>
  <w:style w:type="paragraph" w:customStyle="1" w:styleId="Numbering2">
    <w:name w:val="Numbering2"/>
    <w:basedOn w:val="Numbering1"/>
    <w:qFormat/>
    <w:rsid w:val="00B10F5F"/>
    <w:pPr>
      <w:numPr>
        <w:numId w:val="1"/>
      </w:numPr>
      <w:tabs>
        <w:tab w:val="left" w:pos="630"/>
      </w:tabs>
    </w:pPr>
  </w:style>
  <w:style w:type="paragraph" w:customStyle="1" w:styleId="Numbering2-end">
    <w:name w:val="Numbering2 - end"/>
    <w:basedOn w:val="Numbering2"/>
    <w:next w:val="BodyText1"/>
    <w:qFormat/>
    <w:rsid w:val="00726E3A"/>
    <w:pPr>
      <w:spacing w:after="120"/>
      <w:ind w:left="634" w:hanging="274"/>
    </w:pPr>
  </w:style>
  <w:style w:type="paragraph" w:customStyle="1" w:styleId="Numbering3">
    <w:name w:val="Numbering3"/>
    <w:basedOn w:val="Numbering1"/>
    <w:qFormat/>
    <w:rsid w:val="00B10F5F"/>
    <w:pPr>
      <w:numPr>
        <w:numId w:val="6"/>
      </w:numPr>
    </w:pPr>
  </w:style>
  <w:style w:type="paragraph" w:customStyle="1" w:styleId="Numbering3-end">
    <w:name w:val="Numbering3 - end"/>
    <w:basedOn w:val="Numbering3"/>
    <w:next w:val="BodyText1"/>
    <w:qFormat/>
    <w:rsid w:val="00726E3A"/>
    <w:pPr>
      <w:spacing w:after="120"/>
      <w:ind w:left="994"/>
    </w:pPr>
  </w:style>
  <w:style w:type="paragraph" w:customStyle="1" w:styleId="IntroductoryText">
    <w:name w:val="Introductory Text"/>
    <w:next w:val="BodyText1"/>
    <w:qFormat/>
    <w:rsid w:val="0099029F"/>
    <w:pPr>
      <w:spacing w:after="240" w:line="240" w:lineRule="auto"/>
    </w:pPr>
    <w:rPr>
      <w:rFonts w:eastAsia="Arial" w:cs="Times New Roman"/>
      <w:i/>
      <w:color w:val="12ABDB" w:themeColor="accent2"/>
      <w:sz w:val="28"/>
    </w:rPr>
  </w:style>
  <w:style w:type="paragraph" w:customStyle="1" w:styleId="FigureDescriptor">
    <w:name w:val="Figure Descriptor"/>
    <w:next w:val="BodyText1"/>
    <w:qFormat/>
    <w:rsid w:val="0099029F"/>
    <w:pPr>
      <w:spacing w:before="240" w:after="120" w:line="240" w:lineRule="auto"/>
    </w:pPr>
    <w:rPr>
      <w:rFonts w:ascii="Verdana" w:eastAsia="Arial" w:hAnsi="Verdana" w:cs="Times New Roman"/>
      <w:b/>
      <w:color w:val="7F7F7F" w:themeColor="text1" w:themeTint="80"/>
      <w:sz w:val="16"/>
      <w:lang w:val="fr-FR"/>
    </w:rPr>
  </w:style>
  <w:style w:type="paragraph" w:customStyle="1" w:styleId="TableText">
    <w:name w:val="Table Text"/>
    <w:basedOn w:val="BodyText1"/>
    <w:qFormat/>
    <w:rsid w:val="00BE14E2"/>
    <w:pPr>
      <w:spacing w:after="0"/>
    </w:pPr>
    <w:rPr>
      <w:szCs w:val="20"/>
    </w:rPr>
  </w:style>
  <w:style w:type="paragraph" w:customStyle="1" w:styleId="TableBullet1">
    <w:name w:val="Table Bullet1"/>
    <w:basedOn w:val="Bullet1"/>
    <w:qFormat/>
    <w:rsid w:val="00AF67CF"/>
    <w:pPr>
      <w:keepNext w:val="0"/>
      <w:keepLines w:val="0"/>
      <w:spacing w:before="180"/>
      <w:ind w:left="158" w:hanging="158"/>
    </w:pPr>
    <w:rPr>
      <w:rFonts w:ascii="Verdana" w:hAnsi="Verdana"/>
      <w:color w:val="3B3B3B" w:themeColor="background2" w:themeShade="40"/>
    </w:rPr>
  </w:style>
  <w:style w:type="paragraph" w:customStyle="1" w:styleId="TableBullet2">
    <w:name w:val="Table Bullet2"/>
    <w:basedOn w:val="Bullet2"/>
    <w:qFormat/>
    <w:rsid w:val="00AF67CF"/>
    <w:pPr>
      <w:keepNext w:val="0"/>
      <w:keepLines w:val="0"/>
      <w:ind w:left="345" w:hanging="187"/>
    </w:pPr>
    <w:rPr>
      <w:rFonts w:ascii="Verdana" w:hAnsi="Verdana"/>
      <w:color w:val="3B3B3B" w:themeColor="background2" w:themeShade="40"/>
    </w:rPr>
  </w:style>
  <w:style w:type="paragraph" w:customStyle="1" w:styleId="TableBullet3">
    <w:name w:val="Table Bullet3"/>
    <w:basedOn w:val="Bullet3"/>
    <w:qFormat/>
    <w:rsid w:val="003967F7"/>
    <w:pPr>
      <w:keepNext w:val="0"/>
      <w:keepLines w:val="0"/>
      <w:ind w:left="518" w:hanging="187"/>
    </w:pPr>
    <w:rPr>
      <w:rFonts w:ascii="Verdana" w:hAnsi="Verdana"/>
      <w:color w:val="3B3B3B" w:themeColor="background2" w:themeShade="40"/>
    </w:rPr>
  </w:style>
  <w:style w:type="paragraph" w:customStyle="1" w:styleId="TableHead">
    <w:name w:val="Table Head"/>
    <w:next w:val="TableSubhead"/>
    <w:qFormat/>
    <w:rsid w:val="000A03F7"/>
    <w:pPr>
      <w:spacing w:after="0" w:line="240" w:lineRule="auto"/>
      <w:jc w:val="center"/>
    </w:pPr>
    <w:rPr>
      <w:rFonts w:ascii="Verdana" w:eastAsia="Arial" w:hAnsi="Verdana" w:cs="Times New Roman"/>
      <w:color w:val="FFFFFF" w:themeColor="background1"/>
      <w:sz w:val="20"/>
      <w:lang w:val="en-GB"/>
    </w:rPr>
  </w:style>
  <w:style w:type="paragraph" w:customStyle="1" w:styleId="TableSubhead">
    <w:name w:val="Table Subhead"/>
    <w:basedOn w:val="Normal"/>
    <w:qFormat/>
    <w:rsid w:val="000A03F7"/>
    <w:pPr>
      <w:spacing w:after="0"/>
    </w:pPr>
    <w:rPr>
      <w:rFonts w:asciiTheme="minorHAnsi" w:hAnsiTheme="minorHAnsi"/>
      <w:color w:val="0070AD" w:themeColor="accent1"/>
      <w:sz w:val="20"/>
    </w:rPr>
  </w:style>
  <w:style w:type="paragraph" w:customStyle="1" w:styleId="TableofContents">
    <w:name w:val="Table of Contents"/>
    <w:qFormat/>
    <w:rsid w:val="00863AD0"/>
    <w:pPr>
      <w:spacing w:after="720" w:line="240" w:lineRule="auto"/>
    </w:pPr>
    <w:rPr>
      <w:rFonts w:ascii="Verdana" w:eastAsia="Arial" w:hAnsi="Verdana" w:cs="Times New Roman"/>
      <w:color w:val="0070AD" w:themeColor="accent1"/>
      <w:sz w:val="52"/>
      <w:szCs w:val="60"/>
      <w:lang w:val="en-GB"/>
    </w:rPr>
  </w:style>
  <w:style w:type="paragraph" w:styleId="TOC1">
    <w:name w:val="toc 1"/>
    <w:next w:val="TOC2"/>
    <w:autoRedefine/>
    <w:uiPriority w:val="39"/>
    <w:unhideWhenUsed/>
    <w:locked/>
    <w:rsid w:val="007927EC"/>
    <w:pPr>
      <w:tabs>
        <w:tab w:val="right" w:leader="dot" w:pos="10199"/>
      </w:tabs>
      <w:spacing w:after="100" w:line="240" w:lineRule="auto"/>
    </w:pPr>
    <w:rPr>
      <w:rFonts w:eastAsia="Arial" w:cs="Times New Roman"/>
      <w:noProof/>
      <w:color w:val="404040" w:themeColor="text1" w:themeTint="BF"/>
      <w:sz w:val="20"/>
      <w:lang w:val="en-GB"/>
    </w:rPr>
  </w:style>
  <w:style w:type="paragraph" w:styleId="TOC2">
    <w:name w:val="toc 2"/>
    <w:next w:val="TOC3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270"/>
    </w:pPr>
    <w:rPr>
      <w:rFonts w:ascii="Arial" w:eastAsia="Arial" w:hAnsi="Arial" w:cs="Times New Roman"/>
      <w:noProof/>
      <w:color w:val="7F7F7F" w:themeColor="text1" w:themeTint="80"/>
      <w:sz w:val="20"/>
      <w:lang w:val="en-GB"/>
    </w:rPr>
  </w:style>
  <w:style w:type="paragraph" w:styleId="TOC3">
    <w:name w:val="toc 3"/>
    <w:next w:val="TOC4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450"/>
    </w:pPr>
    <w:rPr>
      <w:rFonts w:ascii="Arial" w:eastAsia="Arial" w:hAnsi="Arial" w:cs="Times New Roman"/>
      <w:noProof/>
      <w:color w:val="7F7F7F" w:themeColor="text1" w:themeTint="80"/>
      <w:sz w:val="18"/>
      <w:lang w:val="en-GB"/>
    </w:rPr>
  </w:style>
  <w:style w:type="paragraph" w:styleId="TOC4">
    <w:name w:val="toc 4"/>
    <w:next w:val="TOC5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660"/>
    </w:pPr>
    <w:rPr>
      <w:rFonts w:ascii="Arial" w:eastAsia="Arial" w:hAnsi="Arial" w:cs="Times New Roman"/>
      <w:noProof/>
      <w:color w:val="7F7F7F" w:themeColor="text1" w:themeTint="80"/>
      <w:sz w:val="16"/>
      <w:lang w:val="en-GB"/>
    </w:rPr>
  </w:style>
  <w:style w:type="paragraph" w:styleId="TOC5">
    <w:name w:val="toc 5"/>
    <w:next w:val="BodyText1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810"/>
    </w:pPr>
    <w:rPr>
      <w:rFonts w:ascii="Arial" w:eastAsia="Arial" w:hAnsi="Arial" w:cs="Times New Roman"/>
      <w:noProof/>
      <w:color w:val="7F7F7F" w:themeColor="text1" w:themeTint="80"/>
      <w:sz w:val="14"/>
      <w:lang w:val="en-GB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spacing w:after="0" w:line="240" w:lineRule="auto"/>
      <w:ind w:firstLine="8640"/>
    </w:pPr>
    <w:rPr>
      <w:rFonts w:eastAsia="Arial" w:cs="Times New Roman"/>
      <w:b/>
      <w:color w:val="998C85"/>
      <w:sz w:val="18"/>
      <w:lang w:val="en-GB"/>
    </w:rPr>
  </w:style>
  <w:style w:type="paragraph" w:customStyle="1" w:styleId="CapgeminiPageNumber">
    <w:name w:val="Capgemini Page Number"/>
    <w:qFormat/>
    <w:rsid w:val="003C4339"/>
    <w:pPr>
      <w:spacing w:after="0" w:line="240" w:lineRule="auto"/>
      <w:jc w:val="right"/>
    </w:pPr>
    <w:rPr>
      <w:rFonts w:ascii="Verdana" w:eastAsia="Arial" w:hAnsi="Verdana" w:cs="Times New Roman"/>
      <w:b/>
      <w:color w:val="767676" w:themeColor="background2" w:themeShade="80"/>
      <w:sz w:val="18"/>
      <w:lang w:val="en-GB"/>
    </w:rPr>
  </w:style>
  <w:style w:type="paragraph" w:customStyle="1" w:styleId="Biostitle">
    <w:name w:val="Bios title"/>
    <w:basedOn w:val="Normal"/>
    <w:uiPriority w:val="99"/>
    <w:qFormat/>
    <w:rsid w:val="00BE14E2"/>
    <w:pPr>
      <w:spacing w:before="60"/>
      <w:contextualSpacing/>
    </w:pPr>
    <w:rPr>
      <w:rFonts w:eastAsia="Times New Roman"/>
      <w:b w:val="0"/>
      <w:color w:val="0070AD" w:themeColor="accent1"/>
      <w:sz w:val="28"/>
      <w:szCs w:val="32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locked/>
    <w:rsid w:val="00ED4F71"/>
  </w:style>
  <w:style w:type="character" w:customStyle="1" w:styleId="BodyTextChar">
    <w:name w:val="Body Text Char"/>
    <w:basedOn w:val="DefaultParagraphFont"/>
    <w:link w:val="BodyText"/>
    <w:uiPriority w:val="1"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rFonts w:ascii="Arial" w:eastAsia="Times New Roman" w:hAnsi="Arial" w:cs="Times New Roman"/>
      <w:b w:val="0"/>
      <w:color w:val="0098C7"/>
      <w:sz w:val="96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locked/>
    <w:rsid w:val="00ED4F71"/>
    <w:pPr>
      <w:spacing w:line="240" w:lineRule="atLeast"/>
    </w:pPr>
    <w:rPr>
      <w:rFonts w:ascii="Georgia" w:hAnsi="Georgia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  <w:lang w:val="en-US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ascii="Arial" w:hAnsi="Arial"/>
      <w:i/>
      <w:color w:val="FFFFFF" w:themeColor="background1"/>
      <w:sz w:val="48"/>
      <w:szCs w:val="48"/>
      <w:lang w:val="en-US"/>
    </w:rPr>
  </w:style>
  <w:style w:type="paragraph" w:customStyle="1" w:styleId="Bioheads">
    <w:name w:val="Bio heads"/>
    <w:basedOn w:val="Normal"/>
    <w:uiPriority w:val="99"/>
    <w:qFormat/>
    <w:rsid w:val="00BE14E2"/>
    <w:pPr>
      <w:spacing w:before="60" w:after="60" w:line="240" w:lineRule="atLeast"/>
      <w:contextualSpacing/>
    </w:pPr>
    <w:rPr>
      <w:rFonts w:eastAsia="Times New Roman"/>
      <w:b w:val="0"/>
      <w:color w:val="12ABDB" w:themeColor="accent2"/>
      <w:sz w:val="20"/>
      <w:szCs w:val="21"/>
      <w:lang w:val="en-US"/>
    </w:rPr>
  </w:style>
  <w:style w:type="paragraph" w:styleId="BlockText">
    <w:name w:val="Block Text"/>
    <w:basedOn w:val="Normal"/>
    <w:uiPriority w:val="99"/>
    <w:semiHidden/>
    <w:unhideWhenUsed/>
    <w:locked/>
    <w:rsid w:val="00ED4F71"/>
    <w:pPr>
      <w:pBdr>
        <w:top w:val="single" w:sz="2" w:space="10" w:color="0070AD" w:themeColor="accent1" w:shadow="1"/>
        <w:left w:val="single" w:sz="2" w:space="10" w:color="0070AD" w:themeColor="accent1" w:shadow="1"/>
        <w:bottom w:val="single" w:sz="2" w:space="10" w:color="0070AD" w:themeColor="accent1" w:shadow="1"/>
        <w:right w:val="single" w:sz="2" w:space="10" w:color="0070A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0070A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locked/>
    <w:rsid w:val="00142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ED6039"/>
    <w:pPr>
      <w:spacing w:after="0" w:line="240" w:lineRule="auto"/>
    </w:pPr>
    <w:tblPr>
      <w:tblBorders>
        <w:top w:val="single" w:sz="4" w:space="0" w:color="2B143D" w:themeColor="text2"/>
        <w:left w:val="single" w:sz="4" w:space="0" w:color="2B143D" w:themeColor="text2"/>
        <w:bottom w:val="single" w:sz="4" w:space="0" w:color="2B143D" w:themeColor="text2"/>
        <w:right w:val="single" w:sz="4" w:space="0" w:color="2B143D" w:themeColor="text2"/>
        <w:insideH w:val="single" w:sz="4" w:space="0" w:color="ECECEC" w:themeColor="background2"/>
        <w:insideV w:val="single" w:sz="4" w:space="0" w:color="ECECEC" w:themeColor="background2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paragraph" w:customStyle="1" w:styleId="Quote-Source">
    <w:name w:val="Quote-Source"/>
    <w:qFormat/>
    <w:rsid w:val="00220D13"/>
    <w:pPr>
      <w:keepNext/>
      <w:keepLines/>
      <w:spacing w:before="240" w:after="240" w:line="240" w:lineRule="auto"/>
    </w:pPr>
    <w:rPr>
      <w:rFonts w:ascii="Verdana" w:eastAsia="Arial" w:hAnsi="Verdana" w:cs="Times New Roman"/>
      <w:i/>
      <w:color w:val="0070AD" w:themeColor="accent1"/>
      <w:sz w:val="20"/>
      <w:lang w:val="fr-FR"/>
    </w:rPr>
  </w:style>
  <w:style w:type="paragraph" w:customStyle="1" w:styleId="PulloutQuote">
    <w:name w:val="Pullout Quote"/>
    <w:basedOn w:val="BodyText1"/>
    <w:next w:val="Quote-Source"/>
    <w:qFormat/>
    <w:rsid w:val="00C26698"/>
    <w:pPr>
      <w:keepNext/>
      <w:keepLines/>
    </w:pPr>
    <w:rPr>
      <w:b/>
      <w:color w:val="0070AD" w:themeColor="accent1"/>
      <w:sz w:val="28"/>
    </w:rPr>
  </w:style>
  <w:style w:type="paragraph" w:customStyle="1" w:styleId="Quotes">
    <w:name w:val="Quotes"/>
    <w:qFormat/>
    <w:rsid w:val="00BE14E2"/>
    <w:pPr>
      <w:spacing w:after="0" w:line="240" w:lineRule="auto"/>
    </w:pPr>
    <w:rPr>
      <w:rFonts w:ascii="Arial" w:eastAsia="Arial" w:hAnsi="Arial" w:cs="Times New Roman"/>
      <w:b/>
      <w:color w:val="CCEFFB" w:themeColor="accent2" w:themeTint="33"/>
      <w:sz w:val="534"/>
    </w:rPr>
  </w:style>
  <w:style w:type="paragraph" w:customStyle="1" w:styleId="NormalQuote">
    <w:name w:val="Normal Quote"/>
    <w:qFormat/>
    <w:rsid w:val="00220D13"/>
    <w:pPr>
      <w:spacing w:after="120" w:line="240" w:lineRule="auto"/>
    </w:pPr>
    <w:rPr>
      <w:rFonts w:ascii="Verdana" w:eastAsia="Arial" w:hAnsi="Verdana" w:cs="Times New Roman"/>
      <w:b/>
      <w:color w:val="12ABDB" w:themeColor="accent2"/>
      <w:sz w:val="28"/>
    </w:rPr>
  </w:style>
  <w:style w:type="paragraph" w:customStyle="1" w:styleId="BiosDesignation">
    <w:name w:val="Bios Designation"/>
    <w:qFormat/>
    <w:rsid w:val="00220D13"/>
    <w:pPr>
      <w:spacing w:after="240" w:line="240" w:lineRule="atLeast"/>
    </w:pPr>
    <w:rPr>
      <w:rFonts w:ascii="Verdana" w:eastAsia="Times New Roman" w:hAnsi="Verdana" w:cs="Times New Roman"/>
      <w:b/>
      <w:color w:val="2B143D" w:themeColor="accent3"/>
      <w:szCs w:val="28"/>
    </w:rPr>
  </w:style>
  <w:style w:type="paragraph" w:customStyle="1" w:styleId="MoreInformation">
    <w:name w:val="More Information"/>
    <w:qFormat/>
    <w:rsid w:val="00292562"/>
    <w:pPr>
      <w:framePr w:hSpace="180" w:wrap="around" w:vAnchor="text" w:hAnchor="margin" w:x="-318" w:y="586"/>
      <w:spacing w:before="240" w:after="0" w:line="240" w:lineRule="auto"/>
    </w:pPr>
    <w:rPr>
      <w:rFonts w:eastAsia="Arial" w:cstheme="minorHAnsi"/>
      <w:color w:val="FFFFFF" w:themeColor="background1"/>
      <w:sz w:val="18"/>
      <w:lang w:val="en-GB"/>
    </w:rPr>
  </w:style>
  <w:style w:type="paragraph" w:customStyle="1" w:styleId="ObjectStyle">
    <w:name w:val="Object Style"/>
    <w:qFormat/>
    <w:rsid w:val="000A03F7"/>
    <w:pPr>
      <w:spacing w:before="120" w:after="240" w:line="240" w:lineRule="auto"/>
    </w:pPr>
    <w:rPr>
      <w:rFonts w:ascii="Arial" w:eastAsia="Arial" w:hAnsi="Arial" w:cs="Times New Roman"/>
      <w:noProof/>
      <w:color w:val="000000" w:themeColor="text1"/>
      <w:sz w:val="20"/>
    </w:rPr>
  </w:style>
  <w:style w:type="table" w:customStyle="1" w:styleId="NSN">
    <w:name w:val="NSN"/>
    <w:basedOn w:val="TableNormal"/>
    <w:uiPriority w:val="99"/>
    <w:qFormat/>
    <w:rsid w:val="00302489"/>
    <w:pPr>
      <w:spacing w:before="120" w:after="0" w:line="240" w:lineRule="auto"/>
    </w:pPr>
    <w:tblPr/>
  </w:style>
  <w:style w:type="table" w:customStyle="1" w:styleId="Capgemini">
    <w:name w:val="Capgemini"/>
    <w:basedOn w:val="Capgemini-NewVI"/>
    <w:uiPriority w:val="99"/>
    <w:qFormat/>
    <w:rsid w:val="00546104"/>
    <w:tblPr/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table" w:customStyle="1" w:styleId="CMU">
    <w:name w:val="CMU"/>
    <w:basedOn w:val="Capgemini-NewVI"/>
    <w:uiPriority w:val="99"/>
    <w:qFormat/>
    <w:rsid w:val="000A03F7"/>
    <w:rPr>
      <w:rFonts w:ascii="Verdana" w:hAnsi="Verdana"/>
      <w:color w:val="3B3B3B" w:themeColor="background2" w:themeShade="40"/>
      <w:sz w:val="20"/>
    </w:rPr>
    <w:tblPr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</w:tblPr>
    <w:tcPr>
      <w:vAlign w:val="center"/>
    </w:tcPr>
    <w:tblStylePr w:type="firstRow">
      <w:pPr>
        <w:jc w:val="center"/>
      </w:pPr>
      <w:rPr>
        <w:rFonts w:ascii="Verdana" w:hAnsi="Verdana"/>
        <w:b/>
        <w:color w:val="FFFFFF" w:themeColor="background1"/>
        <w:sz w:val="22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0AD" w:themeFill="accent1"/>
      </w:tcPr>
    </w:tblStylePr>
    <w:tblStylePr w:type="lastRow">
      <w:pPr>
        <w:jc w:val="center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E5E5E5" w:themeColor="text1" w:themeTint="1A"/>
          <w:left w:val="single" w:sz="4" w:space="0" w:color="2B143D" w:themeColor="text2"/>
          <w:bottom w:val="single" w:sz="4" w:space="0" w:color="E5E5E5" w:themeColor="text1" w:themeTint="1A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C37B" w:themeFill="accent6"/>
        <w:vAlign w:val="center"/>
      </w:tcPr>
    </w:tblStylePr>
    <w:tblStylePr w:type="firstCol">
      <w:pPr>
        <w:jc w:val="left"/>
      </w:pPr>
      <w:rPr>
        <w:rFonts w:ascii="Verdana" w:hAnsi="Verdana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="Verdana" w:hAnsi="Verdana"/>
        <w:color w:val="12ABDB" w:themeColor="accent2"/>
        <w:sz w:val="20"/>
      </w:rPr>
    </w:tblStylePr>
  </w:style>
  <w:style w:type="paragraph" w:styleId="NormalWeb">
    <w:name w:val="Normal (Web)"/>
    <w:basedOn w:val="Normal"/>
    <w:uiPriority w:val="99"/>
    <w:semiHidden/>
    <w:unhideWhenUsed/>
    <w:locked/>
    <w:rsid w:val="003F728C"/>
    <w:pPr>
      <w:spacing w:before="100" w:beforeAutospacing="1" w:after="100" w:afterAutospacing="1"/>
    </w:pPr>
    <w:rPr>
      <w:rFonts w:ascii="Times New Roman" w:eastAsiaTheme="minorEastAsia" w:hAnsi="Times New Roman" w:cs="Times New Roman"/>
      <w:b w:val="0"/>
      <w:bCs w:val="0"/>
      <w:color w:val="auto"/>
      <w:lang w:val="en-US"/>
    </w:rPr>
  </w:style>
  <w:style w:type="paragraph" w:customStyle="1" w:styleId="CopyrightExtraLine">
    <w:name w:val="Copyright Extra Line"/>
    <w:basedOn w:val="Normal"/>
    <w:qFormat/>
    <w:rsid w:val="003F728C"/>
    <w:rPr>
      <w:b w:val="0"/>
      <w:color w:val="FFFFFF" w:themeColor="background1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5C3455"/>
    <w:rPr>
      <w:color w:val="7E39BA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4316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4316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43163A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43163A"/>
    <w:pPr>
      <w:spacing w:after="0" w:line="240" w:lineRule="auto"/>
    </w:pPr>
    <w:rPr>
      <w:rFonts w:ascii="Verdana" w:eastAsia="Arial" w:hAnsi="Verdana" w:cs="Arial"/>
      <w:b/>
      <w:bCs/>
      <w:color w:val="000000" w:themeColor="text1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CD7E84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b/>
      <w:bCs/>
      <w:color w:val="005381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locked/>
    <w:rsid w:val="005D491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4918"/>
    <w:rPr>
      <w:rFonts w:eastAsiaTheme="minorEastAsia"/>
    </w:rPr>
  </w:style>
  <w:style w:type="table" w:customStyle="1" w:styleId="GridTable1Light1">
    <w:name w:val="Grid Table 1 Light1"/>
    <w:basedOn w:val="TableNormal"/>
    <w:uiPriority w:val="46"/>
    <w:rsid w:val="00544173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1">
    <w:name w:val="Table Grid1"/>
    <w:basedOn w:val="TableNormal"/>
    <w:next w:val="TableGrid"/>
    <w:uiPriority w:val="59"/>
    <w:rsid w:val="00941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2B1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Add On (orange)"/>
    <w:basedOn w:val="Normal"/>
    <w:uiPriority w:val="34"/>
    <w:qFormat/>
    <w:locked/>
    <w:rsid w:val="00D07D1A"/>
    <w:pPr>
      <w:tabs>
        <w:tab w:val="left" w:pos="284"/>
      </w:tabs>
      <w:spacing w:before="120"/>
      <w:ind w:left="720"/>
      <w:jc w:val="both"/>
    </w:pPr>
    <w:rPr>
      <w:rFonts w:asciiTheme="minorHAnsi" w:eastAsia="Times New Roman" w:hAnsiTheme="minorHAnsi" w:cs="Times New Roman"/>
      <w:b w:val="0"/>
      <w:bCs w:val="0"/>
      <w:color w:val="auto"/>
      <w:sz w:val="22"/>
      <w:szCs w:val="20"/>
      <w:lang w:val="en-US"/>
    </w:rPr>
  </w:style>
  <w:style w:type="table" w:customStyle="1" w:styleId="GridTable4-Accent11">
    <w:name w:val="Grid Table 4 - Accent 11"/>
    <w:basedOn w:val="TableNormal"/>
    <w:uiPriority w:val="49"/>
    <w:locked/>
    <w:rsid w:val="006A4F9E"/>
    <w:pPr>
      <w:spacing w:after="0" w:line="240" w:lineRule="auto"/>
    </w:pPr>
    <w:tblPr>
      <w:tblStyleRowBandSize w:val="1"/>
      <w:tblStyleColBandSize w:val="1"/>
      <w:tblBorders>
        <w:top w:val="single" w:sz="4" w:space="0" w:color="34B7FF" w:themeColor="accent1" w:themeTint="99"/>
        <w:left w:val="single" w:sz="4" w:space="0" w:color="34B7FF" w:themeColor="accent1" w:themeTint="99"/>
        <w:bottom w:val="single" w:sz="4" w:space="0" w:color="34B7FF" w:themeColor="accent1" w:themeTint="99"/>
        <w:right w:val="single" w:sz="4" w:space="0" w:color="34B7FF" w:themeColor="accent1" w:themeTint="99"/>
        <w:insideH w:val="single" w:sz="4" w:space="0" w:color="34B7FF" w:themeColor="accent1" w:themeTint="99"/>
        <w:insideV w:val="single" w:sz="4" w:space="0" w:color="34B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0AD" w:themeColor="accent1"/>
          <w:left w:val="single" w:sz="4" w:space="0" w:color="0070AD" w:themeColor="accent1"/>
          <w:bottom w:val="single" w:sz="4" w:space="0" w:color="0070AD" w:themeColor="accent1"/>
          <w:right w:val="single" w:sz="4" w:space="0" w:color="0070AD" w:themeColor="accent1"/>
          <w:insideH w:val="nil"/>
          <w:insideV w:val="nil"/>
        </w:tcBorders>
        <w:shd w:val="clear" w:color="auto" w:fill="0070AD" w:themeFill="accent1"/>
      </w:tcPr>
    </w:tblStylePr>
    <w:tblStylePr w:type="lastRow">
      <w:rPr>
        <w:b/>
        <w:bCs/>
      </w:rPr>
      <w:tblPr/>
      <w:tcPr>
        <w:tcBorders>
          <w:top w:val="double" w:sz="4" w:space="0" w:color="0070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7FF" w:themeFill="accent1" w:themeFillTint="33"/>
      </w:tcPr>
    </w:tblStylePr>
    <w:tblStylePr w:type="band1Horz">
      <w:tblPr/>
      <w:tcPr>
        <w:shd w:val="clear" w:color="auto" w:fill="BBE7FF" w:themeFill="accen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E93170"/>
    <w:rPr>
      <w:rFonts w:asciiTheme="majorHAnsi" w:eastAsiaTheme="majorEastAsia" w:hAnsiTheme="majorHAnsi" w:cstheme="majorBidi"/>
      <w:b/>
      <w:bCs/>
      <w:color w:val="005381" w:themeColor="accent1" w:themeShade="BF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170"/>
    <w:rPr>
      <w:rFonts w:asciiTheme="majorHAnsi" w:eastAsiaTheme="majorEastAsia" w:hAnsiTheme="majorHAnsi" w:cstheme="majorBidi"/>
      <w:b/>
      <w:bCs/>
      <w:color w:val="003756" w:themeColor="accent1" w:themeShade="7F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170"/>
    <w:rPr>
      <w:rFonts w:asciiTheme="majorHAnsi" w:eastAsiaTheme="majorEastAsia" w:hAnsiTheme="majorHAnsi" w:cstheme="majorBidi"/>
      <w:b/>
      <w:bCs/>
      <w:i/>
      <w:iCs/>
      <w:color w:val="003756" w:themeColor="accent1" w:themeShade="7F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170"/>
    <w:rPr>
      <w:rFonts w:asciiTheme="majorHAnsi" w:eastAsiaTheme="majorEastAsia" w:hAnsiTheme="majorHAnsi" w:cstheme="majorBidi"/>
      <w:b/>
      <w:bCs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170"/>
    <w:rPr>
      <w:rFonts w:asciiTheme="majorHAnsi" w:eastAsiaTheme="majorEastAsia" w:hAnsiTheme="majorHAnsi" w:cstheme="majorBidi"/>
      <w:b/>
      <w:bCs/>
      <w:i/>
      <w:iCs/>
      <w:color w:val="272727" w:themeColor="text1" w:themeTint="D8"/>
      <w:sz w:val="21"/>
      <w:szCs w:val="21"/>
      <w:lang w:val="en-GB"/>
    </w:rPr>
  </w:style>
  <w:style w:type="numbering" w:customStyle="1" w:styleId="Headings">
    <w:name w:val="Headings"/>
    <w:uiPriority w:val="99"/>
    <w:rsid w:val="005864B2"/>
    <w:pPr>
      <w:numPr>
        <w:numId w:val="8"/>
      </w:numPr>
    </w:pPr>
  </w:style>
  <w:style w:type="numbering" w:customStyle="1" w:styleId="Style1">
    <w:name w:val="Style1"/>
    <w:uiPriority w:val="99"/>
    <w:rsid w:val="007A6DD3"/>
    <w:pPr>
      <w:numPr>
        <w:numId w:val="9"/>
      </w:numPr>
    </w:pPr>
  </w:style>
  <w:style w:type="table" w:customStyle="1" w:styleId="BluePrismDarkBorder-Accent1">
    <w:name w:val="Blue Prism Dark Border - Accent 1"/>
    <w:basedOn w:val="TableNormal"/>
    <w:uiPriority w:val="99"/>
    <w:rsid w:val="0084277B"/>
    <w:pPr>
      <w:spacing w:after="0" w:line="240" w:lineRule="auto"/>
    </w:pPr>
    <w:rPr>
      <w:rFonts w:ascii="Calibri Light" w:eastAsiaTheme="minorEastAsia" w:hAnsi="Calibri Light"/>
    </w:rPr>
    <w:tblPr>
      <w:tblStyleRowBandSize w:val="1"/>
      <w:tblStyleColBandSize w:val="1"/>
      <w:tblBorders>
        <w:top w:val="single" w:sz="4" w:space="0" w:color="BBE7FF" w:themeColor="accent1" w:themeTint="33"/>
        <w:left w:val="single" w:sz="4" w:space="0" w:color="BBE7FF" w:themeColor="accent1" w:themeTint="33"/>
        <w:bottom w:val="single" w:sz="4" w:space="0" w:color="BBE7FF" w:themeColor="accent1" w:themeTint="33"/>
        <w:right w:val="single" w:sz="4" w:space="0" w:color="BBE7FF" w:themeColor="accent1" w:themeTint="33"/>
        <w:insideH w:val="single" w:sz="4" w:space="0" w:color="BBE7FF" w:themeColor="accent1" w:themeTint="33"/>
        <w:insideV w:val="single" w:sz="4" w:space="0" w:color="BBE7FF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BBE7FF" w:themeColor="accent1" w:themeTint="33"/>
          <w:left w:val="single" w:sz="4" w:space="0" w:color="BBE7FF" w:themeColor="accent1" w:themeTint="33"/>
          <w:bottom w:val="single" w:sz="4" w:space="0" w:color="BBE7FF" w:themeColor="accent1" w:themeTint="33"/>
          <w:right w:val="single" w:sz="8" w:space="0" w:color="0F4B8F"/>
          <w:insideH w:val="single" w:sz="4" w:space="0" w:color="BBE7FF" w:themeColor="accent1" w:themeTint="33"/>
          <w:insideV w:val="single" w:sz="4" w:space="0" w:color="BBE7FF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TableHeading">
    <w:name w:val="Table Heading"/>
    <w:basedOn w:val="Normal"/>
    <w:qFormat/>
    <w:rsid w:val="0084277B"/>
    <w:pPr>
      <w:suppressLineNumbers/>
      <w:suppressAutoHyphens/>
      <w:spacing w:before="120"/>
    </w:pPr>
    <w:rPr>
      <w:rFonts w:ascii="Arial" w:eastAsia="Times New Roman" w:hAnsi="Arial" w:cs="Times New Roman"/>
      <w:iCs/>
      <w:color w:val="404040"/>
    </w:rPr>
  </w:style>
  <w:style w:type="paragraph" w:customStyle="1" w:styleId="ExerciseHeading">
    <w:name w:val="Exercise Heading"/>
    <w:basedOn w:val="Heading3"/>
    <w:qFormat/>
    <w:rsid w:val="0084277B"/>
    <w:pPr>
      <w:numPr>
        <w:numId w:val="10"/>
      </w:numPr>
      <w:tabs>
        <w:tab w:val="clear" w:pos="2268"/>
        <w:tab w:val="num" w:pos="0"/>
      </w:tabs>
      <w:spacing w:before="40" w:after="0" w:line="259" w:lineRule="auto"/>
      <w:ind w:left="0" w:firstLine="0"/>
    </w:pPr>
    <w:rPr>
      <w:rFonts w:ascii="Calibri" w:eastAsiaTheme="majorEastAsia" w:hAnsi="Calibri" w:cstheme="majorBidi"/>
      <w:color w:val="0F7DC2"/>
      <w:szCs w:val="24"/>
      <w:lang w:val="en-US" w:eastAsia="zh-CN"/>
    </w:rPr>
  </w:style>
  <w:style w:type="table" w:styleId="GridTable4-Accent1">
    <w:name w:val="Grid Table 4 Accent 1"/>
    <w:basedOn w:val="TableNormal"/>
    <w:uiPriority w:val="49"/>
    <w:rsid w:val="003B61DD"/>
    <w:pPr>
      <w:spacing w:after="0" w:line="240" w:lineRule="auto"/>
    </w:pPr>
    <w:tblPr>
      <w:tblStyleRowBandSize w:val="1"/>
      <w:tblStyleColBandSize w:val="1"/>
      <w:tblBorders>
        <w:top w:val="single" w:sz="4" w:space="0" w:color="34B7FF" w:themeColor="accent1" w:themeTint="99"/>
        <w:left w:val="single" w:sz="4" w:space="0" w:color="34B7FF" w:themeColor="accent1" w:themeTint="99"/>
        <w:bottom w:val="single" w:sz="4" w:space="0" w:color="34B7FF" w:themeColor="accent1" w:themeTint="99"/>
        <w:right w:val="single" w:sz="4" w:space="0" w:color="34B7FF" w:themeColor="accent1" w:themeTint="99"/>
        <w:insideH w:val="single" w:sz="4" w:space="0" w:color="34B7FF" w:themeColor="accent1" w:themeTint="99"/>
        <w:insideV w:val="single" w:sz="4" w:space="0" w:color="34B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0AD" w:themeColor="accent1"/>
          <w:left w:val="single" w:sz="4" w:space="0" w:color="0070AD" w:themeColor="accent1"/>
          <w:bottom w:val="single" w:sz="4" w:space="0" w:color="0070AD" w:themeColor="accent1"/>
          <w:right w:val="single" w:sz="4" w:space="0" w:color="0070AD" w:themeColor="accent1"/>
          <w:insideH w:val="nil"/>
          <w:insideV w:val="nil"/>
        </w:tcBorders>
        <w:shd w:val="clear" w:color="auto" w:fill="0070AD" w:themeFill="accent1"/>
      </w:tcPr>
    </w:tblStylePr>
    <w:tblStylePr w:type="lastRow">
      <w:rPr>
        <w:b/>
        <w:bCs/>
      </w:rPr>
      <w:tblPr/>
      <w:tcPr>
        <w:tcBorders>
          <w:top w:val="double" w:sz="4" w:space="0" w:color="0070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7FF" w:themeFill="accent1" w:themeFillTint="33"/>
      </w:tcPr>
    </w:tblStylePr>
    <w:tblStylePr w:type="band1Horz">
      <w:tblPr/>
      <w:tcPr>
        <w:shd w:val="clear" w:color="auto" w:fill="BBE7FF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3B61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E7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A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A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0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0AD" w:themeFill="accent1"/>
      </w:tcPr>
    </w:tblStylePr>
    <w:tblStylePr w:type="band1Vert">
      <w:tblPr/>
      <w:tcPr>
        <w:shd w:val="clear" w:color="auto" w:fill="78CFFF" w:themeFill="accent1" w:themeFillTint="66"/>
      </w:tcPr>
    </w:tblStylePr>
    <w:tblStylePr w:type="band1Horz">
      <w:tblPr/>
      <w:tcPr>
        <w:shd w:val="clear" w:color="auto" w:fill="78CFFF" w:themeFill="accent1" w:themeFillTint="66"/>
      </w:tcPr>
    </w:tblStylePr>
  </w:style>
  <w:style w:type="table" w:customStyle="1" w:styleId="TableGrid3">
    <w:name w:val="Table Grid3"/>
    <w:basedOn w:val="TableNormal"/>
    <w:next w:val="TableGrid"/>
    <w:uiPriority w:val="39"/>
    <w:rsid w:val="00C83848"/>
    <w:pPr>
      <w:spacing w:after="0" w:line="240" w:lineRule="auto"/>
    </w:pPr>
    <w:rPr>
      <w:rFonts w:eastAsia="Times New Roman"/>
      <w:lang w:val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05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package" Target="embeddings/Microsoft_Excel_Worksheet.xlsx"/><Relationship Id="rId39" Type="http://schemas.openxmlformats.org/officeDocument/2006/relationships/image" Target="media/image15.png"/><Relationship Id="rId21" Type="http://schemas.openxmlformats.org/officeDocument/2006/relationships/hyperlink" Target="https://capgemini.assignmentpro.com/Main/OtherPages/SignIn.aspx" TargetMode="External"/><Relationship Id="rId34" Type="http://schemas.openxmlformats.org/officeDocument/2006/relationships/hyperlink" Target="https://testcapgemini.assignmentpro.com/Main/Resource/ResourceDetails.aspx" TargetMode="External"/><Relationship Id="rId42" Type="http://schemas.openxmlformats.org/officeDocument/2006/relationships/oleObject" Target="embeddings/oleObject2.bin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hyperlink" Target="mailto:myassignmenttechsupport.in@capgemini.com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29" Type="http://schemas.openxmlformats.org/officeDocument/2006/relationships/hyperlink" Target="https://capgemini.assignmentpro.com/Security/UserMaintenance/UserMaintenance.aspx?UserID=0" TargetMode="External"/><Relationship Id="rId41" Type="http://schemas.openxmlformats.org/officeDocument/2006/relationships/image" Target="media/image16.png"/><Relationship Id="rId54" Type="http://schemas.openxmlformats.org/officeDocument/2006/relationships/hyperlink" Target="mailto:myassignmenttechsupport.in@capgemini.com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oleObject" Target="embeddings/oleObject1.bin"/><Relationship Id="rId45" Type="http://schemas.openxmlformats.org/officeDocument/2006/relationships/image" Target="media/image18.png"/><Relationship Id="rId53" Type="http://schemas.openxmlformats.org/officeDocument/2006/relationships/hyperlink" Target="https://id.atlassian.com/login?continue=https%3A%2F%2Fequusoft.atlassian.net%2Flogin%3FredirectCount%3D1&amp;application=jira" TargetMode="External"/><Relationship Id="rId58" Type="http://schemas.openxmlformats.org/officeDocument/2006/relationships/image" Target="media/image23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hyperlink" Target="https://capgemini.assignmentpro.com/Security/UserMaintenance/Users.aspx" TargetMode="External"/><Relationship Id="rId28" Type="http://schemas.openxmlformats.org/officeDocument/2006/relationships/hyperlink" Target="https://capgemini.assignmentpro.com/Security/UserMaintenance/UserMaintenance.aspx?UserID=0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1.jpg"/><Relationship Id="rId57" Type="http://schemas.openxmlformats.org/officeDocument/2006/relationships/hyperlink" Target="mailto:myassignmenttechsupport.in@capgemini.com" TargetMode="External"/><Relationship Id="rId61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4" Type="http://schemas.openxmlformats.org/officeDocument/2006/relationships/oleObject" Target="embeddings/oleObject3.bin"/><Relationship Id="rId52" Type="http://schemas.openxmlformats.org/officeDocument/2006/relationships/hyperlink" Target="http://gditmutwswv51p.corp.capgemini.com:8080/arsys/shared/login.jsp" TargetMode="External"/><Relationship Id="rId60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hyperlink" Target="https://testcapgemini.assignmentpro.com/Security/UserMaintenance/Users.aspx" TargetMode="External"/><Relationship Id="rId27" Type="http://schemas.openxmlformats.org/officeDocument/2006/relationships/hyperlink" Target="https://testcapgemini.assignmentpro.com/Security/UserMaintenance/Users.aspx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capgemini.assignmentpro.com/Main/Resource/ResourceDetails.aspx?%20ResourceID=0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56" Type="http://schemas.openxmlformats.org/officeDocument/2006/relationships/hyperlink" Target="mailto:myassignmenttechsupport.in@capgemini.com" TargetMode="External"/><Relationship Id="rId8" Type="http://schemas.openxmlformats.org/officeDocument/2006/relationships/settings" Target="settings.xml"/><Relationship Id="rId51" Type="http://schemas.openxmlformats.org/officeDocument/2006/relationships/hyperlink" Target="https://TestCapgemini.assignmentpro.com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emf"/><Relationship Id="rId33" Type="http://schemas.openxmlformats.org/officeDocument/2006/relationships/image" Target="media/image12.png"/><Relationship Id="rId38" Type="http://schemas.openxmlformats.org/officeDocument/2006/relationships/hyperlink" Target="https://equusoft.atlassian.net/browse/CAP-2362" TargetMode="External"/><Relationship Id="rId46" Type="http://schemas.openxmlformats.org/officeDocument/2006/relationships/oleObject" Target="embeddings/oleObject4.bin"/><Relationship Id="rId59" Type="http://schemas.openxmlformats.org/officeDocument/2006/relationships/header" Target="header4.xml"/></Relationships>
</file>

<file path=word/_rels/footer4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1.png"/><Relationship Id="rId18" Type="http://schemas.openxmlformats.org/officeDocument/2006/relationships/image" Target="media/image30.emf"/><Relationship Id="rId3" Type="http://schemas.openxmlformats.org/officeDocument/2006/relationships/hyperlink" Target="http://www.slideshare.net/capgemini" TargetMode="External"/><Relationship Id="rId7" Type="http://schemas.openxmlformats.org/officeDocument/2006/relationships/hyperlink" Target="http://www.youtube.com/capgeminimedia" TargetMode="External"/><Relationship Id="rId12" Type="http://schemas.openxmlformats.org/officeDocument/2006/relationships/image" Target="media/image30.png"/><Relationship Id="rId17" Type="http://schemas.openxmlformats.org/officeDocument/2006/relationships/image" Target="media/image35.png"/><Relationship Id="rId2" Type="http://schemas.openxmlformats.org/officeDocument/2006/relationships/image" Target="media/image24.png"/><Relationship Id="rId16" Type="http://schemas.openxmlformats.org/officeDocument/2006/relationships/image" Target="media/image34.png"/><Relationship Id="rId1" Type="http://schemas.openxmlformats.org/officeDocument/2006/relationships/hyperlink" Target="http://www.linkedin.com/company/capgemini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9.png"/><Relationship Id="rId5" Type="http://schemas.openxmlformats.org/officeDocument/2006/relationships/hyperlink" Target="http://www.twitter.com/capgemini" TargetMode="External"/><Relationship Id="rId15" Type="http://schemas.openxmlformats.org/officeDocument/2006/relationships/image" Target="media/image33.png"/><Relationship Id="rId10" Type="http://schemas.openxmlformats.org/officeDocument/2006/relationships/image" Target="media/image28.png"/><Relationship Id="rId4" Type="http://schemas.openxmlformats.org/officeDocument/2006/relationships/image" Target="media/image25.png"/><Relationship Id="rId9" Type="http://schemas.openxmlformats.org/officeDocument/2006/relationships/hyperlink" Target="http://www.facebook.com/capgemini" TargetMode="External"/><Relationship Id="rId14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kyadav\Downloads\Word_Standard-Template_16-11-2017.dotx" TargetMode="External"/></Relationships>
</file>

<file path=word/theme/theme1.xml><?xml version="1.0" encoding="utf-8"?>
<a:theme xmlns:a="http://schemas.openxmlformats.org/drawingml/2006/main" name="Office Theme">
  <a:themeElements>
    <a:clrScheme name="Capgemini Palette">
      <a:dk1>
        <a:sysClr val="windowText" lastClr="000000"/>
      </a:dk1>
      <a:lt1>
        <a:srgbClr val="FFFFFF"/>
      </a:lt1>
      <a:dk2>
        <a:srgbClr val="2B143D"/>
      </a:dk2>
      <a:lt2>
        <a:srgbClr val="ECECEC"/>
      </a:lt2>
      <a:accent1>
        <a:srgbClr val="0070AD"/>
      </a:accent1>
      <a:accent2>
        <a:srgbClr val="12ABDB"/>
      </a:accent2>
      <a:accent3>
        <a:srgbClr val="2B143D"/>
      </a:accent3>
      <a:accent4>
        <a:srgbClr val="FF304C"/>
      </a:accent4>
      <a:accent5>
        <a:srgbClr val="95E616"/>
      </a:accent5>
      <a:accent6>
        <a:srgbClr val="00C37B"/>
      </a:accent6>
      <a:hlink>
        <a:srgbClr val="88D5ED"/>
      </a:hlink>
      <a:folHlink>
        <a:srgbClr val="7E39BA"/>
      </a:folHlink>
    </a:clrScheme>
    <a:fontScheme name="New-CG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08ecb67-fb48-44ce-9410-dc9ddb21961a">
      <UserInfo>
        <DisplayName>Adikesavalu, Anusha</DisplayName>
        <AccountId>37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27F7BA72819149A3B2E922136307BE" ma:contentTypeVersion="4" ma:contentTypeDescription="Create a new document." ma:contentTypeScope="" ma:versionID="1f3a88809935b0bddd551f61cf141aad">
  <xsd:schema xmlns:xsd="http://www.w3.org/2001/XMLSchema" xmlns:xs="http://www.w3.org/2001/XMLSchema" xmlns:p="http://schemas.microsoft.com/office/2006/metadata/properties" xmlns:ns2="f9001fdf-b84f-48a2-95a6-fcf1279b562c" xmlns:ns3="808ecb67-fb48-44ce-9410-dc9ddb21961a" targetNamespace="http://schemas.microsoft.com/office/2006/metadata/properties" ma:root="true" ma:fieldsID="9856a5fc9f617733a58e55f08703154d" ns2:_="" ns3:_="">
    <xsd:import namespace="f9001fdf-b84f-48a2-95a6-fcf1279b562c"/>
    <xsd:import namespace="808ecb67-fb48-44ce-9410-dc9ddb2196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01fdf-b84f-48a2-95a6-fcf1279b56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ecb67-fb48-44ce-9410-dc9ddb21961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86301F-C93B-4050-9D3D-E29C589853AD}">
  <ds:schemaRefs>
    <ds:schemaRef ds:uri="http://schemas.microsoft.com/office/2006/metadata/properties"/>
    <ds:schemaRef ds:uri="http://schemas.microsoft.com/office/infopath/2007/PartnerControls"/>
    <ds:schemaRef ds:uri="808ecb67-fb48-44ce-9410-dc9ddb21961a"/>
  </ds:schemaRefs>
</ds:datastoreItem>
</file>

<file path=customXml/itemProps3.xml><?xml version="1.0" encoding="utf-8"?>
<ds:datastoreItem xmlns:ds="http://schemas.openxmlformats.org/officeDocument/2006/customXml" ds:itemID="{D08B08B8-6C6A-4744-8533-061823B65F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3E4E46-917E-422B-8DB9-7AE384B343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01fdf-b84f-48a2-95a6-fcf1279b562c"/>
    <ds:schemaRef ds:uri="808ecb67-fb48-44ce-9410-dc9ddb2196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41911A0-93F8-40BA-B216-D284E3DBF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Word_Standard-Template_16-11-2017.dotx</Template>
  <TotalTime>16157</TotalTime>
  <Pages>21</Pages>
  <Words>2526</Words>
  <Characters>14402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Name – Process</vt:lpstr>
    </vt:vector>
  </TitlesOfParts>
  <Company/>
  <LinksUpToDate>false</LinksUpToDate>
  <CharactersWithSpaces>16895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Name – Process</dc:title>
  <dc:subject/>
  <dc:creator>Rai, Yogeetha</dc:creator>
  <cp:keywords/>
  <dc:description>© 2017 Capgemini. All rights reserved.</dc:description>
  <cp:lastModifiedBy>Singh, Amit</cp:lastModifiedBy>
  <cp:revision>20</cp:revision>
  <cp:lastPrinted>2018-08-29T03:45:00Z</cp:lastPrinted>
  <dcterms:created xsi:type="dcterms:W3CDTF">2019-06-26T04:36:00Z</dcterms:created>
  <dcterms:modified xsi:type="dcterms:W3CDTF">2019-08-02T10:22:00Z</dcterms:modified>
  <cp:category>MS WORD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0x0101000F27F7BA72819149A3B2E922136307BE</vt:lpwstr>
  </property>
  <property fmtid="{D5CDD505-2E9C-101B-9397-08002B2CF9AE}" pid="3" name="AuthorIds_UIVersion_512">
    <vt:lpwstr>126,19</vt:lpwstr>
  </property>
</Properties>
</file>